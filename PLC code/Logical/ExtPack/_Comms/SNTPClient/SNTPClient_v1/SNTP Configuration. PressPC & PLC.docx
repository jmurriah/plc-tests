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29"/>
      </w:tblGrid>
      <w:tr w:rsidR="00A4198C" w14:paraId="221C5280" w14:textId="77777777" w:rsidTr="00AA7805">
        <w:trPr>
          <w:trHeight w:val="6300"/>
        </w:trPr>
        <w:tc>
          <w:tcPr>
            <w:tcW w:w="9576" w:type="dxa"/>
            <w:vAlign w:val="bottom"/>
          </w:tcPr>
          <w:p w14:paraId="48A31814" w14:textId="77777777" w:rsidR="00A4198C" w:rsidRPr="00B95224" w:rsidRDefault="00FC42E0" w:rsidP="00C142BF">
            <w:pPr>
              <w:pStyle w:val="01EFICoverHeading"/>
            </w:pPr>
            <w:r>
              <w:t>EFI</w:t>
            </w:r>
            <w:r w:rsidR="00CA017C">
              <w:rPr>
                <w:position w:val="22"/>
                <w:sz w:val="40"/>
                <w:szCs w:val="40"/>
                <w:vertAlign w:val="superscript"/>
              </w:rPr>
              <w:t>TM</w:t>
            </w:r>
            <w:r>
              <w:t xml:space="preserve"> </w:t>
            </w:r>
            <w:r w:rsidR="00100C65">
              <w:t>One PLC</w:t>
            </w:r>
          </w:p>
          <w:p w14:paraId="33DF8C76" w14:textId="26B5F2DE" w:rsidR="00A4198C" w:rsidRPr="009700CF" w:rsidRDefault="002E07C1" w:rsidP="00C142BF">
            <w:pPr>
              <w:pStyle w:val="02EFICoverSubheading"/>
              <w:spacing w:after="160"/>
            </w:pPr>
            <w:r>
              <w:t>NTP Server Configuration. Press and PLC</w:t>
            </w:r>
          </w:p>
        </w:tc>
      </w:tr>
    </w:tbl>
    <w:p w14:paraId="3395C4DA" w14:textId="77777777" w:rsidR="00430DCD" w:rsidRDefault="00430DCD"/>
    <w:p w14:paraId="13ADBC8F" w14:textId="77777777" w:rsidR="00793421" w:rsidRDefault="004926FF" w:rsidP="004926FF">
      <w:pPr>
        <w:spacing w:before="240"/>
        <w:sectPr w:rsidR="00793421" w:rsidSect="002563C2">
          <w:headerReference w:type="default" r:id="rId8"/>
          <w:footerReference w:type="default" r:id="rId9"/>
          <w:type w:val="continuous"/>
          <w:pgSz w:w="11909" w:h="16834" w:code="9"/>
          <w:pgMar w:top="1440" w:right="1440" w:bottom="7560" w:left="1440" w:header="720" w:footer="1008" w:gutter="0"/>
          <w:cols w:space="720"/>
          <w:docGrid w:linePitch="360"/>
        </w:sectPr>
      </w:pPr>
      <w:r>
        <w:softHyphen/>
      </w:r>
    </w:p>
    <w:p w14:paraId="0B2779DE" w14:textId="77777777" w:rsidR="00260D32" w:rsidRPr="00FC42E0" w:rsidRDefault="00260D32" w:rsidP="00260D32">
      <w:pPr>
        <w:pStyle w:val="EFITopHeaderSection"/>
      </w:pPr>
      <w:r w:rsidRPr="00FC42E0">
        <w:lastRenderedPageBreak/>
        <w:t xml:space="preserve">EFI </w:t>
      </w:r>
      <w:r w:rsidR="00100C65">
        <w:t>ONE PLC</w:t>
      </w:r>
    </w:p>
    <w:p w14:paraId="047AEACE" w14:textId="77777777" w:rsidR="00430DCD" w:rsidRPr="00532083" w:rsidRDefault="00532083" w:rsidP="006670D4">
      <w:pPr>
        <w:pStyle w:val="06EFITOCPageHeader"/>
      </w:pPr>
      <w:r w:rsidRPr="00532083">
        <w:t>What’s inside:</w:t>
      </w:r>
    </w:p>
    <w:p w14:paraId="7A8E9A4D" w14:textId="77777777" w:rsidR="008C29EA" w:rsidRDefault="008C29EA"/>
    <w:p w14:paraId="4BC28863" w14:textId="77777777" w:rsidR="00612493" w:rsidRDefault="00612493">
      <w:pPr>
        <w:sectPr w:rsidR="00612493" w:rsidSect="002563C2">
          <w:headerReference w:type="default" r:id="rId10"/>
          <w:footerReference w:type="default" r:id="rId11"/>
          <w:pgSz w:w="11909" w:h="16834" w:code="9"/>
          <w:pgMar w:top="720" w:right="1440" w:bottom="1440" w:left="1440" w:header="720" w:footer="1008" w:gutter="0"/>
          <w:cols w:space="720"/>
          <w:docGrid w:linePitch="360"/>
        </w:sectPr>
      </w:pPr>
    </w:p>
    <w:p w14:paraId="63894B9A" w14:textId="74697D6D" w:rsidR="00657200" w:rsidRDefault="00100C65">
      <w:pPr>
        <w:pStyle w:val="TOC1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r>
        <w:rPr>
          <w:rFonts w:asciiTheme="majorHAnsi" w:hAnsiTheme="majorHAnsi" w:cs="Museo-100"/>
          <w:b/>
          <w:color w:val="548DD4"/>
          <w:sz w:val="24"/>
          <w:szCs w:val="24"/>
        </w:rPr>
        <w:fldChar w:fldCharType="begin"/>
      </w:r>
      <w:r>
        <w:rPr>
          <w:rFonts w:asciiTheme="majorHAnsi" w:hAnsiTheme="majorHAnsi" w:cs="Museo-100"/>
          <w:b/>
          <w:color w:val="548DD4"/>
          <w:sz w:val="24"/>
          <w:szCs w:val="24"/>
        </w:rPr>
        <w:instrText xml:space="preserve"> TOC \o "1-3" \h \z \t "07_EFI Header,1,08_EFI Subhead,2" </w:instrText>
      </w:r>
      <w:r>
        <w:rPr>
          <w:rFonts w:asciiTheme="majorHAnsi" w:hAnsiTheme="majorHAnsi" w:cs="Museo-100"/>
          <w:b/>
          <w:color w:val="548DD4"/>
          <w:sz w:val="24"/>
          <w:szCs w:val="24"/>
        </w:rPr>
        <w:fldChar w:fldCharType="separate"/>
      </w:r>
      <w:hyperlink w:anchor="_Toc92894047" w:history="1">
        <w:r w:rsidR="00657200" w:rsidRPr="009F2984">
          <w:rPr>
            <w:rStyle w:val="Hyperlink"/>
            <w:noProof/>
          </w:rPr>
          <w:t>Introduction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_Toc92894047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3</w:t>
        </w:r>
        <w:r w:rsidR="00657200">
          <w:rPr>
            <w:noProof/>
            <w:webHidden/>
          </w:rPr>
          <w:fldChar w:fldCharType="end"/>
        </w:r>
      </w:hyperlink>
    </w:p>
    <w:p w14:paraId="25264570" w14:textId="4FB2FB6F" w:rsidR="00657200" w:rsidRDefault="00003DB3">
      <w:pPr>
        <w:pStyle w:val="TOC2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48" w:history="1">
        <w:r w:rsidR="00657200" w:rsidRPr="009F2984">
          <w:rPr>
            <w:rStyle w:val="Hyperlink"/>
            <w:noProof/>
          </w:rPr>
          <w:t>Scope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_Toc92894048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3</w:t>
        </w:r>
        <w:r w:rsidR="00657200">
          <w:rPr>
            <w:noProof/>
            <w:webHidden/>
          </w:rPr>
          <w:fldChar w:fldCharType="end"/>
        </w:r>
      </w:hyperlink>
    </w:p>
    <w:p w14:paraId="4842A225" w14:textId="68203371" w:rsidR="00657200" w:rsidRDefault="00003DB3">
      <w:pPr>
        <w:pStyle w:val="TOC1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49" w:history="1">
        <w:r w:rsidR="00657200" w:rsidRPr="009F2984">
          <w:rPr>
            <w:rStyle w:val="Hyperlink"/>
            <w:noProof/>
          </w:rPr>
          <w:t>How To Configure Server in Press PC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_Toc92894049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3</w:t>
        </w:r>
        <w:r w:rsidR="00657200">
          <w:rPr>
            <w:noProof/>
            <w:webHidden/>
          </w:rPr>
          <w:fldChar w:fldCharType="end"/>
        </w:r>
      </w:hyperlink>
    </w:p>
    <w:p w14:paraId="3F5331B8" w14:textId="478A792D" w:rsidR="00657200" w:rsidRDefault="00003DB3">
      <w:pPr>
        <w:pStyle w:val="TOC2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50" w:history="1">
        <w:r w:rsidR="00657200" w:rsidRPr="009F2984">
          <w:rPr>
            <w:rStyle w:val="Hyperlink"/>
            <w:noProof/>
          </w:rPr>
          <w:t>Enabling the NTP Server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_Toc92894050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3</w:t>
        </w:r>
        <w:r w:rsidR="00657200">
          <w:rPr>
            <w:noProof/>
            <w:webHidden/>
          </w:rPr>
          <w:fldChar w:fldCharType="end"/>
        </w:r>
      </w:hyperlink>
    </w:p>
    <w:p w14:paraId="75A7363C" w14:textId="20160806" w:rsidR="00657200" w:rsidRDefault="00003DB3">
      <w:pPr>
        <w:pStyle w:val="TOC2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51" w:history="1">
        <w:r w:rsidR="00657200" w:rsidRPr="009F2984">
          <w:rPr>
            <w:rStyle w:val="Hyperlink"/>
            <w:noProof/>
          </w:rPr>
          <w:t>Update the configuration of the NTP Server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_Toc92894051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3</w:t>
        </w:r>
        <w:r w:rsidR="00657200">
          <w:rPr>
            <w:noProof/>
            <w:webHidden/>
          </w:rPr>
          <w:fldChar w:fldCharType="end"/>
        </w:r>
      </w:hyperlink>
    </w:p>
    <w:p w14:paraId="2AD88632" w14:textId="3A06A0F1" w:rsidR="00657200" w:rsidRDefault="00003DB3">
      <w:pPr>
        <w:pStyle w:val="TOC2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52" w:history="1">
        <w:r w:rsidR="00657200" w:rsidRPr="009F2984">
          <w:rPr>
            <w:rStyle w:val="Hyperlink"/>
            <w:noProof/>
          </w:rPr>
          <w:t>Restart the Service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_Toc92894052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4</w:t>
        </w:r>
        <w:r w:rsidR="00657200">
          <w:rPr>
            <w:noProof/>
            <w:webHidden/>
          </w:rPr>
          <w:fldChar w:fldCharType="end"/>
        </w:r>
      </w:hyperlink>
    </w:p>
    <w:p w14:paraId="4FA1034E" w14:textId="5458CBF8" w:rsidR="00657200" w:rsidRDefault="00003DB3">
      <w:pPr>
        <w:pStyle w:val="TOC2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53" w:history="1">
        <w:r w:rsidR="00657200" w:rsidRPr="009F2984">
          <w:rPr>
            <w:rStyle w:val="Hyperlink"/>
            <w:noProof/>
          </w:rPr>
          <w:t>Configure the service to automatic start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_Toc92894053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5</w:t>
        </w:r>
        <w:r w:rsidR="00657200">
          <w:rPr>
            <w:noProof/>
            <w:webHidden/>
          </w:rPr>
          <w:fldChar w:fldCharType="end"/>
        </w:r>
      </w:hyperlink>
    </w:p>
    <w:p w14:paraId="6F08AAB0" w14:textId="6AF25407" w:rsidR="00657200" w:rsidRDefault="00003DB3">
      <w:pPr>
        <w:pStyle w:val="TOC1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54" w:history="1">
        <w:r w:rsidR="00657200" w:rsidRPr="009F2984">
          <w:rPr>
            <w:rStyle w:val="Hyperlink"/>
            <w:noProof/>
          </w:rPr>
          <w:t>How to Configure NTP Client in PLC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_Toc92894054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6</w:t>
        </w:r>
        <w:r w:rsidR="00657200">
          <w:rPr>
            <w:noProof/>
            <w:webHidden/>
          </w:rPr>
          <w:fldChar w:fldCharType="end"/>
        </w:r>
      </w:hyperlink>
    </w:p>
    <w:p w14:paraId="3A891C99" w14:textId="67DE3681" w:rsidR="00657200" w:rsidRDefault="00003DB3">
      <w:pPr>
        <w:pStyle w:val="TOC2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55" w:history="1">
        <w:r w:rsidR="00657200" w:rsidRPr="009F2984">
          <w:rPr>
            <w:rStyle w:val="Hyperlink"/>
            <w:noProof/>
          </w:rPr>
          <w:t>Ove</w:t>
        </w:r>
        <w:r w:rsidR="00657200" w:rsidRPr="009F2984">
          <w:rPr>
            <w:rStyle w:val="Hyperlink"/>
            <w:noProof/>
            <w:spacing w:val="2"/>
          </w:rPr>
          <w:t>r</w:t>
        </w:r>
        <w:r w:rsidR="00657200" w:rsidRPr="009F2984">
          <w:rPr>
            <w:rStyle w:val="Hyperlink"/>
            <w:noProof/>
          </w:rPr>
          <w:t>v</w:t>
        </w:r>
        <w:r w:rsidR="00657200" w:rsidRPr="009F2984">
          <w:rPr>
            <w:rStyle w:val="Hyperlink"/>
            <w:noProof/>
            <w:spacing w:val="-1"/>
          </w:rPr>
          <w:t>i</w:t>
        </w:r>
        <w:r w:rsidR="00657200" w:rsidRPr="009F2984">
          <w:rPr>
            <w:rStyle w:val="Hyperlink"/>
            <w:noProof/>
          </w:rPr>
          <w:t>ew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_Toc92894055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6</w:t>
        </w:r>
        <w:r w:rsidR="00657200">
          <w:rPr>
            <w:noProof/>
            <w:webHidden/>
          </w:rPr>
          <w:fldChar w:fldCharType="end"/>
        </w:r>
      </w:hyperlink>
    </w:p>
    <w:p w14:paraId="391ADA65" w14:textId="72B9D1EB" w:rsidR="00657200" w:rsidRDefault="00003DB3">
      <w:pPr>
        <w:pStyle w:val="TOC2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56" w:history="1">
        <w:r w:rsidR="00657200" w:rsidRPr="009F2984">
          <w:rPr>
            <w:rStyle w:val="Hyperlink"/>
            <w:noProof/>
          </w:rPr>
          <w:t>Variables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_Toc92894056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6</w:t>
        </w:r>
        <w:r w:rsidR="00657200">
          <w:rPr>
            <w:noProof/>
            <w:webHidden/>
          </w:rPr>
          <w:fldChar w:fldCharType="end"/>
        </w:r>
      </w:hyperlink>
    </w:p>
    <w:p w14:paraId="5639331A" w14:textId="65B624C9" w:rsidR="00657200" w:rsidRDefault="00003DB3">
      <w:pPr>
        <w:pStyle w:val="TOC2"/>
        <w:tabs>
          <w:tab w:val="right" w:leader="dot" w:pos="4432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92894057" w:history="1">
        <w:r w:rsidR="00657200" w:rsidRPr="009F2984">
          <w:rPr>
            <w:rStyle w:val="Hyperlink"/>
            <w:noProof/>
          </w:rPr>
          <w:t>Status</w:t>
        </w:r>
        <w:r w:rsidR="00657200">
          <w:rPr>
            <w:noProof/>
            <w:webHidden/>
          </w:rPr>
          <w:tab/>
        </w:r>
        <w:r w:rsidR="00657200">
          <w:rPr>
            <w:noProof/>
            <w:webHidden/>
          </w:rPr>
          <w:fldChar w:fldCharType="begin"/>
        </w:r>
        <w:r w:rsidR="00657200">
          <w:rPr>
            <w:noProof/>
            <w:webHidden/>
          </w:rPr>
          <w:instrText xml:space="preserve"> PAGEREF _Toc92894057 \h </w:instrText>
        </w:r>
        <w:r w:rsidR="00657200">
          <w:rPr>
            <w:noProof/>
            <w:webHidden/>
          </w:rPr>
        </w:r>
        <w:r w:rsidR="00657200">
          <w:rPr>
            <w:noProof/>
            <w:webHidden/>
          </w:rPr>
          <w:fldChar w:fldCharType="separate"/>
        </w:r>
        <w:r w:rsidR="00657200">
          <w:rPr>
            <w:noProof/>
            <w:webHidden/>
          </w:rPr>
          <w:t>6</w:t>
        </w:r>
        <w:r w:rsidR="00657200">
          <w:rPr>
            <w:noProof/>
            <w:webHidden/>
          </w:rPr>
          <w:fldChar w:fldCharType="end"/>
        </w:r>
      </w:hyperlink>
    </w:p>
    <w:p w14:paraId="32128455" w14:textId="6B6A4130" w:rsidR="00AB46C6" w:rsidRDefault="00100C65" w:rsidP="00B13FB1">
      <w:pPr>
        <w:pStyle w:val="10EFIBodyCopy"/>
      </w:pPr>
      <w:r>
        <w:rPr>
          <w:rFonts w:asciiTheme="majorHAnsi" w:hAnsiTheme="majorHAnsi" w:cs="Museo-100"/>
          <w:b/>
          <w:color w:val="548DD4"/>
          <w:sz w:val="24"/>
          <w:szCs w:val="24"/>
        </w:rPr>
        <w:fldChar w:fldCharType="end"/>
      </w:r>
    </w:p>
    <w:p w14:paraId="0B6B766A" w14:textId="77777777" w:rsidR="009A3DC1" w:rsidRDefault="009A3DC1" w:rsidP="00BD37EF">
      <w:pPr>
        <w:pStyle w:val="10EFIBodyCopy"/>
      </w:pPr>
    </w:p>
    <w:p w14:paraId="34AA8990" w14:textId="77777777" w:rsidR="00962629" w:rsidRDefault="00962629" w:rsidP="00BD37EF">
      <w:pPr>
        <w:pStyle w:val="10EFIBodyCopy"/>
      </w:pPr>
    </w:p>
    <w:p w14:paraId="0D6C36FA" w14:textId="77777777" w:rsidR="00962629" w:rsidRDefault="00962629" w:rsidP="00BD37EF">
      <w:pPr>
        <w:pStyle w:val="10EFIBodyCopy"/>
      </w:pPr>
    </w:p>
    <w:p w14:paraId="0B85CA3F" w14:textId="77777777" w:rsidR="00962629" w:rsidRDefault="00962629" w:rsidP="00BD37EF">
      <w:pPr>
        <w:pStyle w:val="10EFIBodyCopy"/>
      </w:pPr>
    </w:p>
    <w:p w14:paraId="26AC99EC" w14:textId="77777777" w:rsidR="009A3DC1" w:rsidRDefault="009A3DC1" w:rsidP="00BD37EF">
      <w:pPr>
        <w:pStyle w:val="10EFIBodyCopy"/>
      </w:pPr>
    </w:p>
    <w:p w14:paraId="4699ADB4" w14:textId="77777777" w:rsidR="009A3DC1" w:rsidRDefault="009A3DC1" w:rsidP="00BD37EF">
      <w:pPr>
        <w:pStyle w:val="10EFIBodyCopy"/>
      </w:pPr>
    </w:p>
    <w:p w14:paraId="10A9AA5C" w14:textId="77777777" w:rsidR="009A3DC1" w:rsidRDefault="009A3DC1" w:rsidP="00BD37EF">
      <w:pPr>
        <w:pStyle w:val="10EFIBodyCopy"/>
      </w:pPr>
    </w:p>
    <w:p w14:paraId="57F94856" w14:textId="77777777" w:rsidR="009A3DC1" w:rsidRDefault="009A3DC1" w:rsidP="00BD37EF">
      <w:pPr>
        <w:pStyle w:val="10EFIBodyCopy"/>
      </w:pPr>
    </w:p>
    <w:p w14:paraId="1158FEEF" w14:textId="77777777" w:rsidR="009A3DC1" w:rsidRDefault="009A3DC1" w:rsidP="00BD37EF">
      <w:pPr>
        <w:pStyle w:val="10EFIBodyCopy"/>
      </w:pPr>
    </w:p>
    <w:p w14:paraId="1E38DBB0" w14:textId="77777777" w:rsidR="009A3DC1" w:rsidRDefault="009A3DC1" w:rsidP="00BD37EF">
      <w:pPr>
        <w:pStyle w:val="10EFIBodyCopy"/>
      </w:pPr>
    </w:p>
    <w:p w14:paraId="06509FA5" w14:textId="77777777" w:rsidR="009A3DC1" w:rsidRDefault="009A3DC1" w:rsidP="00BD37EF">
      <w:pPr>
        <w:pStyle w:val="10EFIBodyCopy"/>
      </w:pPr>
    </w:p>
    <w:p w14:paraId="5E0932F7" w14:textId="77777777" w:rsidR="009A3DC1" w:rsidRDefault="009A3DC1">
      <w:pPr>
        <w:sectPr w:rsidR="009A3DC1" w:rsidSect="002563C2">
          <w:type w:val="continuous"/>
          <w:pgSz w:w="11909" w:h="16834" w:code="9"/>
          <w:pgMar w:top="1008" w:right="1440" w:bottom="1440" w:left="1440" w:header="720" w:footer="1008" w:gutter="0"/>
          <w:cols w:num="2" w:space="144"/>
          <w:docGrid w:linePitch="360"/>
        </w:sectPr>
      </w:pPr>
    </w:p>
    <w:p w14:paraId="21F50626" w14:textId="77777777" w:rsidR="00FE571A" w:rsidRDefault="00FE571A" w:rsidP="001E4DC8">
      <w:bookmarkStart w:id="0" w:name="_Toc390669052"/>
      <w:bookmarkStart w:id="1" w:name="_Toc390669644"/>
    </w:p>
    <w:p w14:paraId="4FF9A02B" w14:textId="77777777" w:rsidR="00FE571A" w:rsidRPr="00FE571A" w:rsidRDefault="00FE571A" w:rsidP="00FE571A"/>
    <w:p w14:paraId="36826C96" w14:textId="77777777" w:rsidR="00FE571A" w:rsidRPr="00FE571A" w:rsidRDefault="00FE571A" w:rsidP="00FE571A"/>
    <w:p w14:paraId="448C7D99" w14:textId="77777777" w:rsidR="00FE571A" w:rsidRPr="00FE571A" w:rsidRDefault="00FE571A" w:rsidP="00FE571A"/>
    <w:p w14:paraId="5CBB3EE1" w14:textId="77777777" w:rsidR="00FE571A" w:rsidRPr="00FE571A" w:rsidRDefault="00FE571A" w:rsidP="00FE571A"/>
    <w:p w14:paraId="166837F3" w14:textId="77777777" w:rsidR="00FE571A" w:rsidRPr="00FE571A" w:rsidRDefault="00FE571A" w:rsidP="00FE571A"/>
    <w:p w14:paraId="37372292" w14:textId="77777777" w:rsidR="00FE571A" w:rsidRPr="00FE571A" w:rsidRDefault="00FE571A" w:rsidP="00FE571A"/>
    <w:p w14:paraId="593604D8" w14:textId="77777777" w:rsidR="00FE571A" w:rsidRPr="00FE571A" w:rsidRDefault="00FE571A" w:rsidP="00FE571A"/>
    <w:p w14:paraId="0864A917" w14:textId="77777777" w:rsidR="00FE571A" w:rsidRPr="00FE571A" w:rsidRDefault="00FE571A" w:rsidP="00FE571A"/>
    <w:p w14:paraId="18B789EF" w14:textId="77777777" w:rsidR="00FE571A" w:rsidRPr="00FE571A" w:rsidRDefault="00FE571A" w:rsidP="00FE571A"/>
    <w:p w14:paraId="5433609A" w14:textId="77777777" w:rsidR="00FE571A" w:rsidRPr="00FE571A" w:rsidRDefault="00FE571A" w:rsidP="00FE571A"/>
    <w:p w14:paraId="520DD86C" w14:textId="77777777" w:rsidR="00FE571A" w:rsidRPr="00FE571A" w:rsidRDefault="00FE571A" w:rsidP="00FE571A"/>
    <w:p w14:paraId="78349753" w14:textId="77777777" w:rsidR="00FE571A" w:rsidRPr="00FE571A" w:rsidRDefault="00FE571A" w:rsidP="00FE571A"/>
    <w:p w14:paraId="149E412B" w14:textId="77777777" w:rsidR="00FE571A" w:rsidRPr="00FE571A" w:rsidRDefault="00FE571A" w:rsidP="00FE571A"/>
    <w:p w14:paraId="1636C566" w14:textId="77777777" w:rsidR="00FE571A" w:rsidRPr="00FE571A" w:rsidRDefault="00FE571A" w:rsidP="00FE571A"/>
    <w:p w14:paraId="4E3F8510" w14:textId="77777777" w:rsidR="00FE571A" w:rsidRPr="00FE571A" w:rsidRDefault="00FE571A" w:rsidP="00FE571A"/>
    <w:p w14:paraId="75E09AB0" w14:textId="77777777" w:rsidR="00FE571A" w:rsidRPr="00FE571A" w:rsidRDefault="00FE571A" w:rsidP="00FE571A"/>
    <w:p w14:paraId="449B5703" w14:textId="77777777" w:rsidR="00FE571A" w:rsidRPr="00FE571A" w:rsidRDefault="00FE571A" w:rsidP="00FE571A"/>
    <w:p w14:paraId="1665D859" w14:textId="77777777" w:rsidR="00FE571A" w:rsidRDefault="00FE571A" w:rsidP="001E4DC8"/>
    <w:p w14:paraId="5C298208" w14:textId="77777777" w:rsidR="00FE571A" w:rsidRDefault="00FE571A" w:rsidP="00FE571A">
      <w:pPr>
        <w:jc w:val="right"/>
      </w:pPr>
    </w:p>
    <w:p w14:paraId="3F6E537C" w14:textId="342FF2B8" w:rsidR="00D91D3F" w:rsidRDefault="00D91D3F" w:rsidP="001E4DC8">
      <w:r w:rsidRPr="00FE571A">
        <w:br w:type="page"/>
      </w:r>
    </w:p>
    <w:p w14:paraId="51421053" w14:textId="440D86A5" w:rsidR="002E07C1" w:rsidRDefault="002E07C1" w:rsidP="002E07C1">
      <w:pPr>
        <w:pStyle w:val="07EFIHeader"/>
      </w:pPr>
      <w:bookmarkStart w:id="2" w:name="_Toc92894047"/>
      <w:r>
        <w:lastRenderedPageBreak/>
        <w:t>Introduction</w:t>
      </w:r>
      <w:bookmarkEnd w:id="2"/>
    </w:p>
    <w:p w14:paraId="6E792D2C" w14:textId="250E6845" w:rsidR="002E07C1" w:rsidRDefault="002E07C1" w:rsidP="002E07C1">
      <w:pPr>
        <w:pStyle w:val="08EFISubhead"/>
      </w:pPr>
      <w:bookmarkStart w:id="3" w:name="_Toc92894048"/>
      <w:r>
        <w:t>Scope</w:t>
      </w:r>
      <w:bookmarkEnd w:id="3"/>
    </w:p>
    <w:p w14:paraId="39C6D5D7" w14:textId="444825C0" w:rsidR="002E07C1" w:rsidRDefault="002E07C1" w:rsidP="002E07C1">
      <w:pPr>
        <w:pStyle w:val="09EFIIntroText"/>
      </w:pPr>
      <w:r>
        <w:t>The goal is automatically update PLC time with the time in the Press PC. For this a NTP server will be used.</w:t>
      </w:r>
    </w:p>
    <w:p w14:paraId="1C065F77" w14:textId="0B2D1C73" w:rsidR="002E07C1" w:rsidRDefault="002E07C1" w:rsidP="00061C72">
      <w:pPr>
        <w:pStyle w:val="09EFIIntroText"/>
      </w:pPr>
      <w:r>
        <w:t xml:space="preserve">The Press PC will be the NTP </w:t>
      </w:r>
      <w:r w:rsidR="004105E6">
        <w:t>server,</w:t>
      </w:r>
      <w:r>
        <w:t xml:space="preserve"> and the PLC will be the client taking the proper time from the Press PC</w:t>
      </w:r>
      <w:r w:rsidR="00061C72">
        <w:t>.</w:t>
      </w:r>
    </w:p>
    <w:p w14:paraId="16CBEB50" w14:textId="710A0B57" w:rsidR="002E07C1" w:rsidRDefault="002E07C1" w:rsidP="00432920">
      <w:pPr>
        <w:pStyle w:val="07EFIHeader"/>
      </w:pPr>
    </w:p>
    <w:p w14:paraId="06858914" w14:textId="7346CD7A" w:rsidR="00432920" w:rsidRDefault="00432920" w:rsidP="00432920">
      <w:pPr>
        <w:pStyle w:val="07EFIHeader"/>
      </w:pPr>
      <w:bookmarkStart w:id="4" w:name="_Toc92894049"/>
      <w:r>
        <w:t>How To</w:t>
      </w:r>
      <w:r w:rsidR="002E07C1">
        <w:t xml:space="preserve"> Configure</w:t>
      </w:r>
      <w:r w:rsidR="00061C72">
        <w:t xml:space="preserve"> Server in Press PC</w:t>
      </w:r>
      <w:bookmarkEnd w:id="4"/>
    </w:p>
    <w:p w14:paraId="16D42DEA" w14:textId="1103FADF" w:rsidR="00BA6E22" w:rsidRPr="00C84B03" w:rsidRDefault="00370BF8" w:rsidP="005F3687">
      <w:pPr>
        <w:pStyle w:val="08EFISubhead"/>
      </w:pPr>
      <w:bookmarkStart w:id="5" w:name="_Toc92894050"/>
      <w:bookmarkEnd w:id="0"/>
      <w:bookmarkEnd w:id="1"/>
      <w:r>
        <w:t>Setting</w:t>
      </w:r>
      <w:r w:rsidR="00916B51">
        <w:t xml:space="preserve"> the </w:t>
      </w:r>
      <w:r w:rsidR="0027086C">
        <w:t>Config</w:t>
      </w:r>
      <w:r>
        <w:t xml:space="preserve"> of the </w:t>
      </w:r>
      <w:r w:rsidR="00916B51">
        <w:t>NTP Server</w:t>
      </w:r>
      <w:bookmarkEnd w:id="5"/>
    </w:p>
    <w:p w14:paraId="64F22041" w14:textId="6480DDDC" w:rsidR="00BA6E22" w:rsidRDefault="00370BF8" w:rsidP="00916B51">
      <w:pPr>
        <w:pStyle w:val="09EFIIntroText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DC49293" wp14:editId="50E813D9">
            <wp:simplePos x="0" y="0"/>
            <wp:positionH relativeFrom="margin">
              <wp:align>right</wp:align>
            </wp:positionH>
            <wp:positionV relativeFrom="paragraph">
              <wp:posOffset>767080</wp:posOffset>
            </wp:positionV>
            <wp:extent cx="5733415" cy="3658870"/>
            <wp:effectExtent l="0" t="0" r="63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B51" w:rsidRPr="00916B51">
        <w:t xml:space="preserve">Enabling the NTP server service requires a quick registry modification. Open Regedit and navigate to </w:t>
      </w:r>
      <w:r w:rsidR="00916B51" w:rsidRPr="00916B51">
        <w:rPr>
          <w:b/>
          <w:bCs/>
        </w:rPr>
        <w:t xml:space="preserve">HKEY_LOCAL_MACHINE \ System \ </w:t>
      </w:r>
      <w:proofErr w:type="spellStart"/>
      <w:r w:rsidR="00916B51" w:rsidRPr="00916B51">
        <w:rPr>
          <w:b/>
          <w:bCs/>
        </w:rPr>
        <w:t>CurrentControlSet</w:t>
      </w:r>
      <w:proofErr w:type="spellEnd"/>
      <w:r w:rsidR="00916B51" w:rsidRPr="00916B51">
        <w:rPr>
          <w:b/>
          <w:bCs/>
        </w:rPr>
        <w:t xml:space="preserve"> \ Services \ W32Time \ </w:t>
      </w:r>
      <w:r w:rsidR="0027086C">
        <w:rPr>
          <w:b/>
          <w:bCs/>
        </w:rPr>
        <w:t>Config</w:t>
      </w:r>
      <w:r w:rsidRPr="00370BF8">
        <w:t xml:space="preserve">. </w:t>
      </w:r>
      <w:r>
        <w:t xml:space="preserve">Review this list of </w:t>
      </w:r>
      <w:r w:rsidR="0027086C">
        <w:t>fields</w:t>
      </w:r>
    </w:p>
    <w:p w14:paraId="50F914B6" w14:textId="3BC59E07" w:rsidR="00916B51" w:rsidRDefault="00916B51" w:rsidP="00916B51">
      <w:pPr>
        <w:pStyle w:val="09EFIIntroText"/>
      </w:pPr>
    </w:p>
    <w:p w14:paraId="01D3219F" w14:textId="77777777" w:rsidR="0027086C" w:rsidRPr="00C84B03" w:rsidRDefault="0027086C" w:rsidP="0027086C">
      <w:pPr>
        <w:pStyle w:val="08EFISubhead"/>
      </w:pPr>
      <w:r>
        <w:t>Setting the Parameters of the NTP Server</w:t>
      </w:r>
    </w:p>
    <w:p w14:paraId="1BBD794D" w14:textId="5D837B83" w:rsidR="0027086C" w:rsidRDefault="0027086C" w:rsidP="0027086C">
      <w:pPr>
        <w:pStyle w:val="09EFIIntroTex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AF61700" wp14:editId="18263153">
            <wp:simplePos x="0" y="0"/>
            <wp:positionH relativeFrom="margin">
              <wp:align>right</wp:align>
            </wp:positionH>
            <wp:positionV relativeFrom="paragraph">
              <wp:posOffset>742950</wp:posOffset>
            </wp:positionV>
            <wp:extent cx="5733415" cy="1955800"/>
            <wp:effectExtent l="0" t="0" r="635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6B51">
        <w:t xml:space="preserve">Enabling the NTP server service requires a quick registry modification. Open Regedit and navigate to </w:t>
      </w:r>
      <w:r w:rsidRPr="00916B51">
        <w:rPr>
          <w:b/>
          <w:bCs/>
        </w:rPr>
        <w:t xml:space="preserve">HKEY_LOCAL_MACHINE \ System \ </w:t>
      </w:r>
      <w:proofErr w:type="spellStart"/>
      <w:r w:rsidRPr="00916B51">
        <w:rPr>
          <w:b/>
          <w:bCs/>
        </w:rPr>
        <w:t>CurrentControlSet</w:t>
      </w:r>
      <w:proofErr w:type="spellEnd"/>
      <w:r w:rsidRPr="00916B51">
        <w:rPr>
          <w:b/>
          <w:bCs/>
        </w:rPr>
        <w:t xml:space="preserve"> \ Services \ W32Time \ </w:t>
      </w:r>
      <w:r>
        <w:rPr>
          <w:b/>
          <w:bCs/>
        </w:rPr>
        <w:t>Parameters</w:t>
      </w:r>
      <w:r w:rsidRPr="00370BF8">
        <w:t xml:space="preserve">. </w:t>
      </w:r>
      <w:r>
        <w:t>Review this list of parameters</w:t>
      </w:r>
    </w:p>
    <w:p w14:paraId="274C54B3" w14:textId="7D34613E" w:rsidR="0027086C" w:rsidRDefault="0027086C" w:rsidP="00916B51">
      <w:pPr>
        <w:pStyle w:val="09EFIIntroText"/>
      </w:pPr>
    </w:p>
    <w:p w14:paraId="3CC6C9AF" w14:textId="77777777" w:rsidR="0027086C" w:rsidRDefault="0027086C" w:rsidP="00916B51">
      <w:pPr>
        <w:pStyle w:val="09EFIIntroText"/>
      </w:pPr>
    </w:p>
    <w:p w14:paraId="03FC2C32" w14:textId="77777777" w:rsidR="00370BF8" w:rsidRPr="00C84B03" w:rsidRDefault="00370BF8" w:rsidP="00370BF8">
      <w:pPr>
        <w:pStyle w:val="08EFISubhead"/>
      </w:pPr>
      <w:r>
        <w:t>Enabling the NTP Server</w:t>
      </w:r>
    </w:p>
    <w:p w14:paraId="7C381D14" w14:textId="65819931" w:rsidR="00370BF8" w:rsidRDefault="00370BF8" w:rsidP="00370BF8">
      <w:pPr>
        <w:pStyle w:val="09EFIIntroTex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6350CE0" wp14:editId="1C3BE2DD">
            <wp:simplePos x="0" y="0"/>
            <wp:positionH relativeFrom="margin">
              <wp:align>left</wp:align>
            </wp:positionH>
            <wp:positionV relativeFrom="paragraph">
              <wp:posOffset>779780</wp:posOffset>
            </wp:positionV>
            <wp:extent cx="3772800" cy="2048400"/>
            <wp:effectExtent l="0" t="0" r="0" b="9525"/>
            <wp:wrapTopAndBottom/>
            <wp:docPr id="2" name="Picture 2" descr="003-Changing-the-NtpServer-Enabled-value-t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03-Changing-the-NtpServer-Enabled-value-to-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800" cy="20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6B51">
        <w:t xml:space="preserve">Enabling the NTP server service requires a quick registry modification. Open Regedit and navigate to </w:t>
      </w:r>
      <w:r w:rsidRPr="00916B51">
        <w:rPr>
          <w:b/>
          <w:bCs/>
        </w:rPr>
        <w:t xml:space="preserve">HKEY_LOCAL_MACHINE \ System \ </w:t>
      </w:r>
      <w:proofErr w:type="spellStart"/>
      <w:r w:rsidRPr="00916B51">
        <w:rPr>
          <w:b/>
          <w:bCs/>
        </w:rPr>
        <w:t>CurrentControlSet</w:t>
      </w:r>
      <w:proofErr w:type="spellEnd"/>
      <w:r w:rsidRPr="00916B51">
        <w:rPr>
          <w:b/>
          <w:bCs/>
        </w:rPr>
        <w:t xml:space="preserve"> \ Services \ W32Time \ </w:t>
      </w:r>
      <w:proofErr w:type="spellStart"/>
      <w:r w:rsidRPr="00916B51">
        <w:rPr>
          <w:b/>
          <w:bCs/>
        </w:rPr>
        <w:t>TimeProviders</w:t>
      </w:r>
      <w:proofErr w:type="spellEnd"/>
      <w:r w:rsidRPr="00916B51">
        <w:rPr>
          <w:b/>
          <w:bCs/>
        </w:rPr>
        <w:t xml:space="preserve"> \ </w:t>
      </w:r>
      <w:proofErr w:type="spellStart"/>
      <w:r w:rsidRPr="00916B51">
        <w:rPr>
          <w:b/>
          <w:bCs/>
        </w:rPr>
        <w:t>NtpServer</w:t>
      </w:r>
      <w:proofErr w:type="spellEnd"/>
      <w:r w:rsidRPr="00916B51">
        <w:t xml:space="preserve"> and change Enabled from 0 to 1.</w:t>
      </w:r>
    </w:p>
    <w:p w14:paraId="0FC07AD6" w14:textId="77777777" w:rsidR="00370BF8" w:rsidRDefault="00370BF8" w:rsidP="00370BF8">
      <w:pPr>
        <w:pStyle w:val="09EFIIntroText"/>
      </w:pPr>
    </w:p>
    <w:p w14:paraId="33E21995" w14:textId="77777777" w:rsidR="00370BF8" w:rsidRDefault="00370BF8" w:rsidP="00916B51">
      <w:pPr>
        <w:pStyle w:val="09EFIIntroText"/>
      </w:pPr>
    </w:p>
    <w:p w14:paraId="42AD9C08" w14:textId="1FB3675D" w:rsidR="00EA319E" w:rsidRPr="00C84B03" w:rsidRDefault="00EA319E" w:rsidP="00EA319E">
      <w:pPr>
        <w:pStyle w:val="08EFISubhead"/>
      </w:pPr>
      <w:bookmarkStart w:id="6" w:name="_Toc92894051"/>
      <w:r>
        <w:t>Update the configuration of the NTP Server</w:t>
      </w:r>
      <w:bookmarkEnd w:id="6"/>
    </w:p>
    <w:p w14:paraId="3882E361" w14:textId="5BB0B6E0" w:rsidR="00EA319E" w:rsidRDefault="00EA319E" w:rsidP="00916B51">
      <w:pPr>
        <w:pStyle w:val="09EFIIntroText"/>
        <w:rPr>
          <w:noProof/>
        </w:rPr>
      </w:pPr>
      <w:r w:rsidRPr="00EA319E">
        <w:rPr>
          <w:noProof/>
        </w:rPr>
        <w:t>The last step is to update the Windows Time service’s running configuration. You do this by opening a command prompt and typing the w32tm /config /update command. You can then verify that the NTP server service is enabled with the w32tm /query /configuration command. Both of these are shown in Figure 4.</w:t>
      </w:r>
    </w:p>
    <w:p w14:paraId="25648672" w14:textId="6EB80676" w:rsidR="00EA319E" w:rsidRDefault="00EA319E" w:rsidP="00916B51">
      <w:pPr>
        <w:pStyle w:val="09EFIIntroTex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45E18DE" wp14:editId="2A4BAAB8">
            <wp:simplePos x="0" y="0"/>
            <wp:positionH relativeFrom="margin">
              <wp:align>left</wp:align>
            </wp:positionH>
            <wp:positionV relativeFrom="paragraph">
              <wp:posOffset>114885</wp:posOffset>
            </wp:positionV>
            <wp:extent cx="3186000" cy="3560400"/>
            <wp:effectExtent l="0" t="0" r="0" b="2540"/>
            <wp:wrapTopAndBottom/>
            <wp:docPr id="11" name="Picture 11" descr="004-The-output-of-the-w32tm-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004-The-output-of-the-w32tm-comman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000" cy="35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F94AE" w14:textId="305602D9" w:rsidR="00916B51" w:rsidRDefault="00916B51" w:rsidP="00916B51">
      <w:pPr>
        <w:pStyle w:val="08EFISubhead"/>
      </w:pPr>
      <w:bookmarkStart w:id="7" w:name="_Toc92894052"/>
      <w:r>
        <w:t>Restart the Service</w:t>
      </w:r>
      <w:bookmarkEnd w:id="7"/>
    </w:p>
    <w:p w14:paraId="0767A9DC" w14:textId="1E4C5A30" w:rsidR="00916B51" w:rsidRDefault="00916B51" w:rsidP="00916B51">
      <w:pPr>
        <w:pStyle w:val="09EFIIntroTex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07394" wp14:editId="4A9EC563">
            <wp:simplePos x="0" y="0"/>
            <wp:positionH relativeFrom="column">
              <wp:posOffset>-11875</wp:posOffset>
            </wp:positionH>
            <wp:positionV relativeFrom="paragraph">
              <wp:posOffset>310334</wp:posOffset>
            </wp:positionV>
            <wp:extent cx="5511600" cy="29988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1600" cy="29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RestartStop</w:t>
      </w:r>
      <w:proofErr w:type="spellEnd"/>
      <w:r>
        <w:t xml:space="preserve"> the Windows Time service to configure it without problems</w:t>
      </w:r>
    </w:p>
    <w:p w14:paraId="2EEC1DD0" w14:textId="77777777" w:rsidR="00916B51" w:rsidRDefault="00916B51" w:rsidP="00916B51">
      <w:pPr>
        <w:pStyle w:val="09EFIIntroText"/>
      </w:pPr>
    </w:p>
    <w:p w14:paraId="5A0D5E34" w14:textId="77777777" w:rsidR="00916B51" w:rsidRPr="000B57B1" w:rsidRDefault="00916B51" w:rsidP="00916B51">
      <w:pPr>
        <w:pStyle w:val="09EFIIntroText"/>
      </w:pPr>
    </w:p>
    <w:p w14:paraId="37CC4AEF" w14:textId="36A90F98" w:rsidR="00BA6E22" w:rsidRPr="000B57B1" w:rsidRDefault="00916B51" w:rsidP="003C7C2E">
      <w:pPr>
        <w:pStyle w:val="08EFISubhead"/>
      </w:pPr>
      <w:bookmarkStart w:id="8" w:name="_Toc92894053"/>
      <w:r>
        <w:lastRenderedPageBreak/>
        <w:t>Configure the service to automatic start</w:t>
      </w:r>
      <w:bookmarkEnd w:id="8"/>
    </w:p>
    <w:p w14:paraId="33638D30" w14:textId="113B9F0A" w:rsidR="00BA6E22" w:rsidRDefault="00280D41" w:rsidP="0001054A">
      <w:pPr>
        <w:pStyle w:val="10EFIBodyCopy"/>
        <w:spacing w:after="2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D8EE459" wp14:editId="26CB05FE">
            <wp:simplePos x="0" y="0"/>
            <wp:positionH relativeFrom="column">
              <wp:posOffset>142504</wp:posOffset>
            </wp:positionH>
            <wp:positionV relativeFrom="paragraph">
              <wp:posOffset>336955</wp:posOffset>
            </wp:positionV>
            <wp:extent cx="2415540" cy="2786380"/>
            <wp:effectExtent l="0" t="0" r="381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6E22" w:rsidRPr="000B57B1">
        <w:rPr>
          <w:spacing w:val="1"/>
        </w:rPr>
        <w:t>S</w:t>
      </w:r>
      <w:r w:rsidR="00BA6E22" w:rsidRPr="000B57B1">
        <w:t>upports all ne</w:t>
      </w:r>
      <w:r w:rsidR="00BA6E22" w:rsidRPr="000B57B1">
        <w:rPr>
          <w:spacing w:val="-2"/>
        </w:rPr>
        <w:t>tw</w:t>
      </w:r>
      <w:r w:rsidR="00BA6E22" w:rsidRPr="000B57B1">
        <w:t>o</w:t>
      </w:r>
      <w:r w:rsidR="00BA6E22" w:rsidRPr="000B57B1">
        <w:rPr>
          <w:spacing w:val="-2"/>
        </w:rPr>
        <w:t>r</w:t>
      </w:r>
      <w:r w:rsidR="00BA6E22" w:rsidRPr="000B57B1">
        <w:t>k prin</w:t>
      </w:r>
      <w:r w:rsidR="00BA6E22" w:rsidRPr="000B57B1">
        <w:rPr>
          <w:spacing w:val="-2"/>
        </w:rPr>
        <w:t>t</w:t>
      </w:r>
      <w:r w:rsidR="00BA6E22" w:rsidRPr="000B57B1">
        <w:t xml:space="preserve">ers </w:t>
      </w:r>
      <w:r w:rsidR="00BA6E22" w:rsidRPr="000B57B1">
        <w:rPr>
          <w:spacing w:val="1"/>
        </w:rPr>
        <w:t>r</w:t>
      </w:r>
      <w:r w:rsidR="00BA6E22" w:rsidRPr="000B57B1">
        <w:t>unning</w:t>
      </w:r>
      <w:r w:rsidR="00BA6E22" w:rsidRPr="000B57B1">
        <w:rPr>
          <w:spacing w:val="-4"/>
        </w:rPr>
        <w:t xml:space="preserve"> </w:t>
      </w:r>
      <w:r w:rsidR="00BA6E22" w:rsidRPr="000B57B1">
        <w:t>Wind</w:t>
      </w:r>
      <w:r w:rsidR="00BA6E22" w:rsidRPr="000B57B1">
        <w:rPr>
          <w:spacing w:val="-2"/>
        </w:rPr>
        <w:t>o</w:t>
      </w:r>
      <w:r w:rsidR="00BA6E22" w:rsidRPr="000B57B1">
        <w:t>ws dr</w:t>
      </w:r>
      <w:r w:rsidR="00BA6E22" w:rsidRPr="000B57B1">
        <w:rPr>
          <w:spacing w:val="-1"/>
        </w:rPr>
        <w:t>i</w:t>
      </w:r>
      <w:r w:rsidR="00BA6E22" w:rsidRPr="000B57B1">
        <w:rPr>
          <w:spacing w:val="-2"/>
        </w:rPr>
        <w:t>v</w:t>
      </w:r>
      <w:r w:rsidR="00BA6E22" w:rsidRPr="000B57B1">
        <w:t>ers.</w:t>
      </w:r>
    </w:p>
    <w:p w14:paraId="347B7B2D" w14:textId="141C0013" w:rsidR="00280D41" w:rsidRDefault="00280D41" w:rsidP="0001054A">
      <w:pPr>
        <w:pStyle w:val="10EFIBodyCopy"/>
        <w:spacing w:after="240"/>
      </w:pPr>
    </w:p>
    <w:p w14:paraId="7DA18CD0" w14:textId="3750F6B5" w:rsidR="00280D41" w:rsidRDefault="00280D41">
      <w:pPr>
        <w:rPr>
          <w:rFonts w:ascii="Museo 300" w:eastAsia="Museo 300" w:hAnsi="Museo 300" w:cs="Museo 300"/>
          <w:color w:val="000000" w:themeColor="text1"/>
          <w:sz w:val="18"/>
          <w:szCs w:val="18"/>
        </w:rPr>
      </w:pPr>
      <w:r>
        <w:br w:type="page"/>
      </w:r>
    </w:p>
    <w:p w14:paraId="2EF1EF43" w14:textId="40FDCA91" w:rsidR="00100C65" w:rsidRDefault="00100C65" w:rsidP="00100C65">
      <w:pPr>
        <w:pStyle w:val="07EFIHeader"/>
      </w:pPr>
      <w:bookmarkStart w:id="9" w:name="_Toc92894054"/>
      <w:r>
        <w:lastRenderedPageBreak/>
        <w:t xml:space="preserve">How </w:t>
      </w:r>
      <w:r w:rsidR="0068526C">
        <w:t>to Configure NTP Client in PLC</w:t>
      </w:r>
      <w:bookmarkEnd w:id="9"/>
    </w:p>
    <w:p w14:paraId="1274B72F" w14:textId="77777777" w:rsidR="00100C65" w:rsidRDefault="00100C65" w:rsidP="00100C65">
      <w:pPr>
        <w:pStyle w:val="08EFISubhead"/>
      </w:pPr>
      <w:bookmarkStart w:id="10" w:name="_Toc92894055"/>
      <w:r>
        <w:t>Ove</w:t>
      </w:r>
      <w:r>
        <w:rPr>
          <w:spacing w:val="2"/>
        </w:rPr>
        <w:t>r</w:t>
      </w:r>
      <w:r>
        <w:t>v</w:t>
      </w:r>
      <w:r>
        <w:rPr>
          <w:spacing w:val="-1"/>
        </w:rPr>
        <w:t>i</w:t>
      </w:r>
      <w:r>
        <w:t>ew</w:t>
      </w:r>
      <w:bookmarkEnd w:id="10"/>
    </w:p>
    <w:p w14:paraId="22A43163" w14:textId="2713AEE2" w:rsidR="00100C65" w:rsidRPr="00D026F8" w:rsidRDefault="0068526C" w:rsidP="00100C65">
      <w:pPr>
        <w:pStyle w:val="09EFIIntroText"/>
      </w:pPr>
      <w:r>
        <w:t xml:space="preserve">The NTP Client in the PLC will act the same as whichever client in a computer. The only configuration needed is Time Zone and if there </w:t>
      </w:r>
      <w:r w:rsidR="00D004E9">
        <w:t>are</w:t>
      </w:r>
      <w:r>
        <w:t xml:space="preserve"> </w:t>
      </w:r>
      <w:r w:rsidR="00D004E9">
        <w:t>day lights saving</w:t>
      </w:r>
      <w:r>
        <w:t xml:space="preserve"> enabled or not.</w:t>
      </w:r>
    </w:p>
    <w:p w14:paraId="047ABF81" w14:textId="7FB8CA76" w:rsidR="00100C65" w:rsidRDefault="004105E6" w:rsidP="00100C65">
      <w:pPr>
        <w:pStyle w:val="08EFISubhead"/>
      </w:pPr>
      <w:bookmarkStart w:id="11" w:name="_Toc92894056"/>
      <w:r>
        <w:t>Variables</w:t>
      </w:r>
      <w:bookmarkEnd w:id="11"/>
    </w:p>
    <w:p w14:paraId="37F191AF" w14:textId="0545D7C3" w:rsidR="004105E6" w:rsidRDefault="004105E6" w:rsidP="004105E6">
      <w:pPr>
        <w:pStyle w:val="09EFIIntroText"/>
      </w:pPr>
      <w:r>
        <w:t>The variables with the parameters to configure the client are: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006"/>
        <w:gridCol w:w="1951"/>
        <w:gridCol w:w="4062"/>
      </w:tblGrid>
      <w:tr w:rsidR="004105E6" w14:paraId="69CACCA1" w14:textId="77777777" w:rsidTr="00783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4587B3D0" w14:textId="2F9A4667" w:rsidR="004105E6" w:rsidRPr="004105E6" w:rsidRDefault="004105E6" w:rsidP="004105E6">
            <w:pPr>
              <w:pStyle w:val="09EFIIntroText"/>
              <w:rPr>
                <w:color w:val="auto"/>
              </w:rPr>
            </w:pPr>
            <w:r w:rsidRPr="004105E6">
              <w:rPr>
                <w:color w:val="auto"/>
              </w:rPr>
              <w:t>Variable</w:t>
            </w:r>
          </w:p>
        </w:tc>
        <w:tc>
          <w:tcPr>
            <w:tcW w:w="1951" w:type="dxa"/>
          </w:tcPr>
          <w:p w14:paraId="020A02E4" w14:textId="5E4E8C67" w:rsidR="004105E6" w:rsidRPr="004105E6" w:rsidRDefault="004105E6" w:rsidP="004105E6">
            <w:pPr>
              <w:pStyle w:val="09EFIIntro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05E6">
              <w:rPr>
                <w:color w:val="auto"/>
              </w:rPr>
              <w:t>Type</w:t>
            </w:r>
          </w:p>
        </w:tc>
        <w:tc>
          <w:tcPr>
            <w:tcW w:w="4062" w:type="dxa"/>
          </w:tcPr>
          <w:p w14:paraId="551D8D83" w14:textId="37DD9989" w:rsidR="004105E6" w:rsidRPr="004105E6" w:rsidRDefault="004105E6" w:rsidP="004105E6">
            <w:pPr>
              <w:pStyle w:val="09EFIIntro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05E6">
              <w:rPr>
                <w:color w:val="auto"/>
              </w:rPr>
              <w:t>Explanation</w:t>
            </w:r>
          </w:p>
        </w:tc>
      </w:tr>
      <w:tr w:rsidR="004105E6" w:rsidRPr="00FA7652" w14:paraId="739DC916" w14:textId="77777777" w:rsidTr="00783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24193EDE" w14:textId="3213CA44" w:rsidR="004105E6" w:rsidRDefault="00097D37" w:rsidP="00783CC7">
            <w:pPr>
              <w:pStyle w:val="10EFIBodyCopy"/>
            </w:pPr>
            <w:proofErr w:type="spellStart"/>
            <w:r w:rsidRPr="00097D37">
              <w:t>TimeUTCTimeZone</w:t>
            </w:r>
            <w:proofErr w:type="spellEnd"/>
            <w:r w:rsidR="007D1F61">
              <w:br/>
            </w:r>
            <w:proofErr w:type="spellStart"/>
            <w:r w:rsidR="00783CC7">
              <w:t>g</w:t>
            </w:r>
            <w:r w:rsidR="00783CC7" w:rsidRPr="00783CC7">
              <w:t>Time.Params.UTCTimeZone</w:t>
            </w:r>
            <w:proofErr w:type="spellEnd"/>
          </w:p>
        </w:tc>
        <w:tc>
          <w:tcPr>
            <w:tcW w:w="1951" w:type="dxa"/>
          </w:tcPr>
          <w:p w14:paraId="778D8038" w14:textId="6AAE5ABB" w:rsidR="004105E6" w:rsidRDefault="004105E6" w:rsidP="00783CC7">
            <w:pPr>
              <w:pStyle w:val="10EFIBodyCop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062" w:type="dxa"/>
          </w:tcPr>
          <w:p w14:paraId="105724D1" w14:textId="77777777" w:rsidR="004105E6" w:rsidRPr="00FA7652" w:rsidRDefault="00FA7652" w:rsidP="00783CC7">
            <w:pPr>
              <w:pStyle w:val="10EFIBodyCop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FA7652">
              <w:rPr>
                <w:lang w:val="en-GB"/>
              </w:rPr>
              <w:t>UTC Zone in format 100 x Hours + Minutes</w:t>
            </w:r>
          </w:p>
          <w:p w14:paraId="346354A7" w14:textId="4AE0B9B5" w:rsidR="00FA7652" w:rsidRDefault="00FA7652" w:rsidP="00783CC7">
            <w:pPr>
              <w:pStyle w:val="10EFIBodyCop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For Instance,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18"/>
              <w:gridCol w:w="947"/>
            </w:tblGrid>
            <w:tr w:rsidR="00FA7652" w14:paraId="255F302B" w14:textId="77777777" w:rsidTr="00FA7652">
              <w:tc>
                <w:tcPr>
                  <w:tcW w:w="1918" w:type="dxa"/>
                  <w:shd w:val="clear" w:color="auto" w:fill="C8C6BF" w:themeFill="accent5"/>
                </w:tcPr>
                <w:p w14:paraId="132E303C" w14:textId="66D9BD16" w:rsidR="00FA7652" w:rsidRDefault="00FA7652" w:rsidP="00783CC7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Location</w:t>
                  </w:r>
                </w:p>
              </w:tc>
              <w:tc>
                <w:tcPr>
                  <w:tcW w:w="947" w:type="dxa"/>
                  <w:shd w:val="clear" w:color="auto" w:fill="C8C6BF" w:themeFill="accent5"/>
                </w:tcPr>
                <w:p w14:paraId="6DFD3174" w14:textId="716086E7" w:rsidR="00FA7652" w:rsidRDefault="00FA7652" w:rsidP="00783CC7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Code</w:t>
                  </w:r>
                </w:p>
              </w:tc>
            </w:tr>
            <w:tr w:rsidR="00FA7652" w14:paraId="14622E55" w14:textId="77777777" w:rsidTr="00FA7652">
              <w:tc>
                <w:tcPr>
                  <w:tcW w:w="1918" w:type="dxa"/>
                </w:tcPr>
                <w:p w14:paraId="4FC7B35E" w14:textId="1BC67BDB" w:rsidR="00FA7652" w:rsidRDefault="00FA7652" w:rsidP="00783CC7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Spain</w:t>
                  </w:r>
                </w:p>
              </w:tc>
              <w:tc>
                <w:tcPr>
                  <w:tcW w:w="947" w:type="dxa"/>
                </w:tcPr>
                <w:p w14:paraId="3B38FD82" w14:textId="5FDFF3C9" w:rsidR="00FA7652" w:rsidRDefault="00FA7652" w:rsidP="00783CC7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100</w:t>
                  </w:r>
                </w:p>
              </w:tc>
            </w:tr>
            <w:tr w:rsidR="00FA7652" w14:paraId="3BFEEF5A" w14:textId="77777777" w:rsidTr="00FA7652">
              <w:tc>
                <w:tcPr>
                  <w:tcW w:w="1918" w:type="dxa"/>
                </w:tcPr>
                <w:p w14:paraId="15983F02" w14:textId="38653718" w:rsidR="00FA7652" w:rsidRDefault="00FA7652" w:rsidP="00783CC7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Newfoundland</w:t>
                  </w:r>
                </w:p>
              </w:tc>
              <w:tc>
                <w:tcPr>
                  <w:tcW w:w="947" w:type="dxa"/>
                </w:tcPr>
                <w:p w14:paraId="0CB5F830" w14:textId="66E09084" w:rsidR="00FA7652" w:rsidRDefault="00FA7652" w:rsidP="00783CC7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-330</w:t>
                  </w:r>
                </w:p>
              </w:tc>
            </w:tr>
            <w:tr w:rsidR="00FA7652" w14:paraId="4AE98371" w14:textId="77777777" w:rsidTr="00FA7652">
              <w:tc>
                <w:tcPr>
                  <w:tcW w:w="1918" w:type="dxa"/>
                </w:tcPr>
                <w:p w14:paraId="4FA84778" w14:textId="668FBA46" w:rsidR="00FA7652" w:rsidRDefault="00FA7652" w:rsidP="00783CC7">
                  <w:pPr>
                    <w:pStyle w:val="10EFIBodyCopy"/>
                    <w:rPr>
                      <w:lang w:val="en-GB"/>
                    </w:rPr>
                  </w:pPr>
                  <w:r w:rsidRPr="00FA7652">
                    <w:rPr>
                      <w:lang w:val="en-GB"/>
                    </w:rPr>
                    <w:t>Kathmandu</w:t>
                  </w:r>
                </w:p>
              </w:tc>
              <w:tc>
                <w:tcPr>
                  <w:tcW w:w="947" w:type="dxa"/>
                </w:tcPr>
                <w:p w14:paraId="05CAAA07" w14:textId="42E9E5B1" w:rsidR="00FA7652" w:rsidRDefault="00FA7652" w:rsidP="00783CC7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+545</w:t>
                  </w:r>
                </w:p>
              </w:tc>
            </w:tr>
          </w:tbl>
          <w:p w14:paraId="0A7CDFAE" w14:textId="338049DF" w:rsidR="00FA7652" w:rsidRPr="00FA7652" w:rsidRDefault="00FA7652" w:rsidP="00FA7652">
            <w:pPr>
              <w:pStyle w:val="10EFIBodyCop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4105E6" w14:paraId="35D1E037" w14:textId="77777777" w:rsidTr="00783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073837A6" w14:textId="25072823" w:rsidR="004105E6" w:rsidRDefault="00097D37" w:rsidP="00783CC7">
            <w:pPr>
              <w:pStyle w:val="10EFIBodyCopy"/>
            </w:pPr>
            <w:proofErr w:type="spellStart"/>
            <w:r w:rsidRPr="00097D37">
              <w:t>TimeDaylightSavings</w:t>
            </w:r>
            <w:proofErr w:type="spellEnd"/>
            <w:r>
              <w:br/>
            </w:r>
            <w:proofErr w:type="spellStart"/>
            <w:r w:rsidR="00783CC7">
              <w:t>g</w:t>
            </w:r>
            <w:r w:rsidR="00783CC7" w:rsidRPr="00783CC7">
              <w:t>Time.Params.DayLightSavingsTime</w:t>
            </w:r>
            <w:proofErr w:type="spellEnd"/>
          </w:p>
        </w:tc>
        <w:tc>
          <w:tcPr>
            <w:tcW w:w="1951" w:type="dxa"/>
          </w:tcPr>
          <w:p w14:paraId="12BB8917" w14:textId="01D03015" w:rsidR="004105E6" w:rsidRDefault="004105E6" w:rsidP="00783CC7">
            <w:pPr>
              <w:pStyle w:val="10EFIBodyCop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Boolean/Command</w:t>
            </w:r>
          </w:p>
        </w:tc>
        <w:tc>
          <w:tcPr>
            <w:tcW w:w="4062" w:type="dxa"/>
          </w:tcPr>
          <w:p w14:paraId="3F86EA28" w14:textId="67D0398C" w:rsidR="004105E6" w:rsidRDefault="00FA7652" w:rsidP="00783CC7">
            <w:pPr>
              <w:pStyle w:val="10EFIBodyCop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Variable to define if Daylight savings time </w:t>
            </w:r>
            <w:r w:rsidR="009B223E">
              <w:t>is enabled in the location</w:t>
            </w:r>
          </w:p>
        </w:tc>
      </w:tr>
    </w:tbl>
    <w:p w14:paraId="63730584" w14:textId="77777777" w:rsidR="004105E6" w:rsidRPr="00D026F8" w:rsidRDefault="004105E6" w:rsidP="004105E6">
      <w:pPr>
        <w:pStyle w:val="09EFIIntroText"/>
      </w:pPr>
    </w:p>
    <w:p w14:paraId="063E5D0C" w14:textId="4F6438E2" w:rsidR="00100C65" w:rsidRPr="00C84B03" w:rsidRDefault="00280D41" w:rsidP="00100C65">
      <w:pPr>
        <w:pStyle w:val="08EFISubhead"/>
      </w:pPr>
      <w:bookmarkStart w:id="12" w:name="_Toc92894057"/>
      <w:r>
        <w:t>Status</w:t>
      </w:r>
      <w:bookmarkEnd w:id="12"/>
    </w:p>
    <w:p w14:paraId="2D8AD798" w14:textId="7F5FBF7D" w:rsidR="00280D41" w:rsidRDefault="00280D41" w:rsidP="00280D41">
      <w:pPr>
        <w:pStyle w:val="09EFIIntroText"/>
      </w:pPr>
      <w:r>
        <w:t xml:space="preserve">The variables with the </w:t>
      </w:r>
      <w:r w:rsidR="00C46975">
        <w:t xml:space="preserve">status of </w:t>
      </w:r>
      <w:r>
        <w:t>the client are: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006"/>
        <w:gridCol w:w="1951"/>
        <w:gridCol w:w="4062"/>
      </w:tblGrid>
      <w:tr w:rsidR="00280D41" w14:paraId="7D0B8785" w14:textId="77777777" w:rsidTr="003B6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427DA73A" w14:textId="77777777" w:rsidR="00280D41" w:rsidRPr="004105E6" w:rsidRDefault="00280D41" w:rsidP="003B6EC8">
            <w:pPr>
              <w:pStyle w:val="09EFIIntroText"/>
              <w:rPr>
                <w:color w:val="auto"/>
              </w:rPr>
            </w:pPr>
            <w:r w:rsidRPr="004105E6">
              <w:rPr>
                <w:color w:val="auto"/>
              </w:rPr>
              <w:t>Variable</w:t>
            </w:r>
          </w:p>
        </w:tc>
        <w:tc>
          <w:tcPr>
            <w:tcW w:w="1951" w:type="dxa"/>
          </w:tcPr>
          <w:p w14:paraId="69854112" w14:textId="77777777" w:rsidR="00280D41" w:rsidRPr="004105E6" w:rsidRDefault="00280D41" w:rsidP="003B6EC8">
            <w:pPr>
              <w:pStyle w:val="09EFIIntro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05E6">
              <w:rPr>
                <w:color w:val="auto"/>
              </w:rPr>
              <w:t>Type</w:t>
            </w:r>
          </w:p>
        </w:tc>
        <w:tc>
          <w:tcPr>
            <w:tcW w:w="4062" w:type="dxa"/>
          </w:tcPr>
          <w:p w14:paraId="381E4A0C" w14:textId="77777777" w:rsidR="00280D41" w:rsidRPr="004105E6" w:rsidRDefault="00280D41" w:rsidP="003B6EC8">
            <w:pPr>
              <w:pStyle w:val="09EFIIntro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05E6">
              <w:rPr>
                <w:color w:val="auto"/>
              </w:rPr>
              <w:t>Explanation</w:t>
            </w:r>
          </w:p>
        </w:tc>
      </w:tr>
      <w:tr w:rsidR="00280D41" w:rsidRPr="00FA7652" w14:paraId="484ED740" w14:textId="77777777" w:rsidTr="003B6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3E5AFF5D" w14:textId="10981FA0" w:rsidR="00280D41" w:rsidRDefault="00097D37" w:rsidP="003B6EC8">
            <w:pPr>
              <w:pStyle w:val="10EFIBodyCopy"/>
            </w:pPr>
            <w:proofErr w:type="spellStart"/>
            <w:r w:rsidRPr="00097D37">
              <w:t>TimeState</w:t>
            </w:r>
            <w:proofErr w:type="spellEnd"/>
            <w:r>
              <w:br/>
            </w:r>
            <w:proofErr w:type="spellStart"/>
            <w:r w:rsidR="00280D41">
              <w:t>g</w:t>
            </w:r>
            <w:r w:rsidR="006E6CC1">
              <w:rPr>
                <w:rFonts w:ascii="Roboto" w:hAnsi="Roboto"/>
                <w:color w:val="212529"/>
                <w:shd w:val="clear" w:color="auto" w:fill="FFFFFF"/>
              </w:rPr>
              <w:t>Time.Status.SwState</w:t>
            </w:r>
            <w:proofErr w:type="spellEnd"/>
          </w:p>
        </w:tc>
        <w:tc>
          <w:tcPr>
            <w:tcW w:w="1951" w:type="dxa"/>
          </w:tcPr>
          <w:p w14:paraId="44036AFA" w14:textId="77777777" w:rsidR="00280D41" w:rsidRDefault="00280D41" w:rsidP="003B6EC8">
            <w:pPr>
              <w:pStyle w:val="10EFIBodyCop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4062" w:type="dxa"/>
          </w:tcPr>
          <w:p w14:paraId="522BCAA4" w14:textId="77777777" w:rsidR="00280D41" w:rsidRPr="00FA7652" w:rsidRDefault="00280D41" w:rsidP="003B6EC8">
            <w:pPr>
              <w:pStyle w:val="10EFIBodyCop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FA7652">
              <w:rPr>
                <w:lang w:val="en-GB"/>
              </w:rPr>
              <w:t>UTC Zone in format 100 x Hours + Minutes</w:t>
            </w:r>
          </w:p>
          <w:p w14:paraId="7509DCE7" w14:textId="77777777" w:rsidR="00280D41" w:rsidRDefault="00280D41" w:rsidP="003B6EC8">
            <w:pPr>
              <w:pStyle w:val="10EFIBodyCop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For Instance,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21"/>
              <w:gridCol w:w="2693"/>
            </w:tblGrid>
            <w:tr w:rsidR="00280D41" w14:paraId="144904EF" w14:textId="77777777" w:rsidTr="00C46975">
              <w:tc>
                <w:tcPr>
                  <w:tcW w:w="1021" w:type="dxa"/>
                  <w:shd w:val="clear" w:color="auto" w:fill="C8C6BF" w:themeFill="accent5"/>
                </w:tcPr>
                <w:p w14:paraId="166C7644" w14:textId="66FECEBA" w:rsidR="00280D41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Value</w:t>
                  </w:r>
                </w:p>
              </w:tc>
              <w:tc>
                <w:tcPr>
                  <w:tcW w:w="2693" w:type="dxa"/>
                  <w:shd w:val="clear" w:color="auto" w:fill="C8C6BF" w:themeFill="accent5"/>
                </w:tcPr>
                <w:p w14:paraId="5A01DB5A" w14:textId="77777777" w:rsidR="00280D41" w:rsidRDefault="00280D41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Code</w:t>
                  </w:r>
                </w:p>
              </w:tc>
            </w:tr>
            <w:tr w:rsidR="00280D41" w14:paraId="30BF043C" w14:textId="77777777" w:rsidTr="00C46975">
              <w:tc>
                <w:tcPr>
                  <w:tcW w:w="1021" w:type="dxa"/>
                </w:tcPr>
                <w:p w14:paraId="504EF441" w14:textId="5A7F0B32" w:rsidR="00280D41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0</w:t>
                  </w:r>
                </w:p>
              </w:tc>
              <w:tc>
                <w:tcPr>
                  <w:tcW w:w="2693" w:type="dxa"/>
                </w:tcPr>
                <w:p w14:paraId="7FFD3AA0" w14:textId="377CE787" w:rsidR="00280D41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rFonts w:ascii="Microsoft Sans Serif" w:hAnsi="Microsoft Sans Serif" w:cs="Microsoft Sans Serif"/>
                      <w:lang w:val="en-GB"/>
                    </w:rPr>
                    <w:t>TIME_NOT_INITIALIZED</w:t>
                  </w:r>
                </w:p>
              </w:tc>
            </w:tr>
            <w:tr w:rsidR="00280D41" w14:paraId="2EDAAD3C" w14:textId="77777777" w:rsidTr="00C46975">
              <w:tc>
                <w:tcPr>
                  <w:tcW w:w="1021" w:type="dxa"/>
                </w:tcPr>
                <w:p w14:paraId="2B12523B" w14:textId="56DD65FD" w:rsidR="00280D41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1</w:t>
                  </w:r>
                </w:p>
              </w:tc>
              <w:tc>
                <w:tcPr>
                  <w:tcW w:w="2693" w:type="dxa"/>
                </w:tcPr>
                <w:p w14:paraId="78E97281" w14:textId="7DCE9CE9" w:rsidR="00280D41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rFonts w:ascii="Microsoft Sans Serif" w:hAnsi="Microsoft Sans Serif" w:cs="Microsoft Sans Serif"/>
                      <w:lang w:val="en-GB"/>
                    </w:rPr>
                    <w:t>TIME_SETTING_TIMEZONE</w:t>
                  </w:r>
                </w:p>
              </w:tc>
            </w:tr>
            <w:tr w:rsidR="00280D41" w14:paraId="4A0F1890" w14:textId="77777777" w:rsidTr="00C46975">
              <w:tc>
                <w:tcPr>
                  <w:tcW w:w="1021" w:type="dxa"/>
                </w:tcPr>
                <w:p w14:paraId="16349FB4" w14:textId="069E792C" w:rsidR="00280D41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2</w:t>
                  </w:r>
                </w:p>
              </w:tc>
              <w:tc>
                <w:tcPr>
                  <w:tcW w:w="2693" w:type="dxa"/>
                </w:tcPr>
                <w:p w14:paraId="7BDF8C1C" w14:textId="6992EBF1" w:rsidR="00280D41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rFonts w:ascii="Microsoft Sans Serif" w:hAnsi="Microsoft Sans Serif" w:cs="Microsoft Sans Serif"/>
                      <w:lang w:val="en-GB"/>
                    </w:rPr>
                    <w:t>TIME_SETTING_CLIENT</w:t>
                  </w:r>
                </w:p>
              </w:tc>
            </w:tr>
            <w:tr w:rsidR="00C46975" w14:paraId="6B19542F" w14:textId="77777777" w:rsidTr="00C46975">
              <w:tc>
                <w:tcPr>
                  <w:tcW w:w="1021" w:type="dxa"/>
                </w:tcPr>
                <w:p w14:paraId="2552259D" w14:textId="089B53CC" w:rsidR="00C46975" w:rsidRPr="00FA7652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3</w:t>
                  </w:r>
                </w:p>
              </w:tc>
              <w:tc>
                <w:tcPr>
                  <w:tcW w:w="2693" w:type="dxa"/>
                </w:tcPr>
                <w:p w14:paraId="5B79CF7A" w14:textId="2789BF80" w:rsidR="00C46975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rFonts w:ascii="Microsoft Sans Serif" w:hAnsi="Microsoft Sans Serif" w:cs="Microsoft Sans Serif"/>
                      <w:lang w:val="en-GB"/>
                    </w:rPr>
                    <w:t>TIME_GETTING_TIMEDATA</w:t>
                  </w:r>
                </w:p>
              </w:tc>
            </w:tr>
            <w:tr w:rsidR="00C46975" w14:paraId="3F52D262" w14:textId="77777777" w:rsidTr="00C46975">
              <w:tc>
                <w:tcPr>
                  <w:tcW w:w="1021" w:type="dxa"/>
                </w:tcPr>
                <w:p w14:paraId="2A21BAA3" w14:textId="49EA5F2C" w:rsidR="00C46975" w:rsidRPr="00FA7652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4</w:t>
                  </w:r>
                </w:p>
              </w:tc>
              <w:tc>
                <w:tcPr>
                  <w:tcW w:w="2693" w:type="dxa"/>
                </w:tcPr>
                <w:p w14:paraId="6B01CE43" w14:textId="389B2971" w:rsidR="00C46975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rFonts w:ascii="Microsoft Sans Serif" w:hAnsi="Microsoft Sans Serif" w:cs="Microsoft Sans Serif"/>
                      <w:lang w:val="en-GB"/>
                    </w:rPr>
                    <w:t>TIME_RECEIVING_DATA</w:t>
                  </w:r>
                </w:p>
              </w:tc>
            </w:tr>
            <w:tr w:rsidR="00C46975" w14:paraId="5D38331C" w14:textId="77777777" w:rsidTr="00C46975">
              <w:tc>
                <w:tcPr>
                  <w:tcW w:w="1021" w:type="dxa"/>
                </w:tcPr>
                <w:p w14:paraId="55FED3C6" w14:textId="3F51FF50" w:rsidR="00C46975" w:rsidRPr="00FA7652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5</w:t>
                  </w:r>
                </w:p>
              </w:tc>
              <w:tc>
                <w:tcPr>
                  <w:tcW w:w="2693" w:type="dxa"/>
                </w:tcPr>
                <w:p w14:paraId="2C0F2CD8" w14:textId="4D0752F9" w:rsidR="00C46975" w:rsidRDefault="00C46975" w:rsidP="003B6EC8">
                  <w:pPr>
                    <w:pStyle w:val="10EFIBodyCopy"/>
                    <w:rPr>
                      <w:lang w:val="en-GB"/>
                    </w:rPr>
                  </w:pPr>
                  <w:r>
                    <w:rPr>
                      <w:rFonts w:ascii="Microsoft Sans Serif" w:hAnsi="Microsoft Sans Serif" w:cs="Microsoft Sans Serif"/>
                      <w:lang w:val="en-GB"/>
                    </w:rPr>
                    <w:t>TIME_IDLE</w:t>
                  </w:r>
                </w:p>
              </w:tc>
            </w:tr>
          </w:tbl>
          <w:p w14:paraId="402E3909" w14:textId="77777777" w:rsidR="00280D41" w:rsidRPr="00FA7652" w:rsidRDefault="00280D41" w:rsidP="003B6EC8">
            <w:pPr>
              <w:pStyle w:val="10EFIBodyCop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80D41" w14:paraId="4645C788" w14:textId="77777777" w:rsidTr="003B6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13A488F2" w14:textId="2066311A" w:rsidR="00280D41" w:rsidRDefault="00097D37" w:rsidP="003B6EC8">
            <w:pPr>
              <w:pStyle w:val="10EFIBodyCopy"/>
            </w:pPr>
            <w:proofErr w:type="spellStart"/>
            <w:r w:rsidRPr="00097D37">
              <w:t>TimeUpdated</w:t>
            </w:r>
            <w:proofErr w:type="spellEnd"/>
            <w:r>
              <w:br/>
            </w:r>
            <w:proofErr w:type="spellStart"/>
            <w:r w:rsidR="00280D41">
              <w:t>g</w:t>
            </w:r>
            <w:r w:rsidR="00280D41" w:rsidRPr="00783CC7">
              <w:t>Time</w:t>
            </w:r>
            <w:proofErr w:type="spellEnd"/>
            <w:r w:rsidR="00280D41" w:rsidRPr="00783CC7">
              <w:t>.</w:t>
            </w:r>
            <w:r w:rsidR="004D7F78">
              <w:t xml:space="preserve"> </w:t>
            </w:r>
            <w:r w:rsidR="004D7F78" w:rsidRPr="004D7F78">
              <w:t>Status</w:t>
            </w:r>
            <w:r w:rsidR="00280D41" w:rsidRPr="00783CC7">
              <w:t>.</w:t>
            </w:r>
            <w:r w:rsidR="004D7F78">
              <w:t xml:space="preserve"> </w:t>
            </w:r>
            <w:proofErr w:type="spellStart"/>
            <w:r w:rsidR="004D7F78" w:rsidRPr="004D7F78">
              <w:t>TimeUpdated</w:t>
            </w:r>
            <w:proofErr w:type="spellEnd"/>
          </w:p>
        </w:tc>
        <w:tc>
          <w:tcPr>
            <w:tcW w:w="1951" w:type="dxa"/>
          </w:tcPr>
          <w:p w14:paraId="2A266576" w14:textId="2EC21DB9" w:rsidR="00280D41" w:rsidRDefault="00280D41" w:rsidP="003B6EC8">
            <w:pPr>
              <w:pStyle w:val="10EFIBodyCop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4062" w:type="dxa"/>
          </w:tcPr>
          <w:p w14:paraId="1E0F2687" w14:textId="45D52AEE" w:rsidR="00280D41" w:rsidRDefault="004D7F78" w:rsidP="003B6EC8">
            <w:pPr>
              <w:pStyle w:val="10EFIBodyCop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F78">
              <w:t>Time updated by the N</w:t>
            </w:r>
            <w:r w:rsidR="00802409">
              <w:t xml:space="preserve">TP </w:t>
            </w:r>
            <w:r w:rsidRPr="004D7F78">
              <w:t>Server</w:t>
            </w:r>
          </w:p>
        </w:tc>
      </w:tr>
    </w:tbl>
    <w:p w14:paraId="4E97FF9D" w14:textId="77777777" w:rsidR="00100C65" w:rsidRPr="00415519" w:rsidRDefault="00100C65" w:rsidP="00441E7F">
      <w:pPr>
        <w:pStyle w:val="09EFIIntroText"/>
      </w:pPr>
    </w:p>
    <w:sectPr w:rsidR="00100C65" w:rsidRPr="00415519" w:rsidSect="0014592C">
      <w:type w:val="continuous"/>
      <w:pgSz w:w="11909" w:h="16834" w:code="9"/>
      <w:pgMar w:top="1418" w:right="1440" w:bottom="2127" w:left="1440" w:header="720" w:footer="5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BDD53" w14:textId="77777777" w:rsidR="00003DB3" w:rsidRDefault="00003DB3" w:rsidP="00403F9A">
      <w:r>
        <w:separator/>
      </w:r>
    </w:p>
  </w:endnote>
  <w:endnote w:type="continuationSeparator" w:id="0">
    <w:p w14:paraId="7D3109E4" w14:textId="77777777" w:rsidR="00003DB3" w:rsidRDefault="00003DB3" w:rsidP="00403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useo">
    <w:altName w:val="Times New Roman"/>
    <w:panose1 w:val="00000000000000000000"/>
    <w:charset w:val="00"/>
    <w:family w:val="auto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useo 100">
    <w:altName w:val="Calibri"/>
    <w:charset w:val="00"/>
    <w:family w:val="auto"/>
    <w:pitch w:val="variable"/>
    <w:sig w:usb0="A00000AF" w:usb1="40000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useo 700">
    <w:altName w:val="Calibri"/>
    <w:charset w:val="00"/>
    <w:family w:val="auto"/>
    <w:pitch w:val="variable"/>
    <w:sig w:usb0="A00000AF" w:usb1="4000004A" w:usb2="00000000" w:usb3="00000000" w:csb0="00000093" w:csb1="00000000"/>
  </w:font>
  <w:font w:name="Museo 300">
    <w:altName w:val="Calibri"/>
    <w:charset w:val="00"/>
    <w:family w:val="auto"/>
    <w:pitch w:val="variable"/>
    <w:sig w:usb0="A00000AF" w:usb1="4000004A" w:usb2="00000000" w:usb3="00000000" w:csb0="00000093" w:csb1="00000000"/>
  </w:font>
  <w:font w:name="MinionPro-Regular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useo-100">
    <w:charset w:val="00"/>
    <w:family w:val="auto"/>
    <w:pitch w:val="variable"/>
    <w:sig w:usb0="A00000AF" w:usb1="4000004A" w:usb2="00000000" w:usb3="00000000" w:csb0="00000093" w:csb1="00000000"/>
  </w:font>
  <w:font w:name="Museo 500">
    <w:altName w:val="Times New Roman"/>
    <w:charset w:val="00"/>
    <w:family w:val="auto"/>
    <w:pitch w:val="variable"/>
    <w:sig w:usb0="A00000AF" w:usb1="4000004A" w:usb2="00000000" w:usb3="00000000" w:csb0="00000093" w:csb1="00000000"/>
  </w:font>
  <w:font w:name="Museo-700">
    <w:charset w:val="00"/>
    <w:family w:val="auto"/>
    <w:pitch w:val="variable"/>
    <w:sig w:usb0="A00000AF" w:usb1="4000004A" w:usb2="00000000" w:usb3="00000000" w:csb0="00000093" w:csb1="00000000"/>
  </w:font>
  <w:font w:name="Museo-300">
    <w:charset w:val="00"/>
    <w:family w:val="auto"/>
    <w:pitch w:val="variable"/>
    <w:sig w:usb0="A00000AF" w:usb1="4000004A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10943" w14:textId="6AAA8DBB" w:rsidR="00C75497" w:rsidRPr="00C407E0" w:rsidRDefault="00C75497" w:rsidP="0015169C">
    <w:pPr>
      <w:pStyle w:val="03EFICoverPageFooter"/>
    </w:pPr>
    <w:r>
      <w:t>LAST UPDATED:</w:t>
    </w:r>
    <w:r w:rsidR="00657200">
      <w:t xml:space="preserve"> Jorge Murria</w:t>
    </w:r>
    <w:r>
      <w:br/>
    </w:r>
    <w:r w:rsidR="004105E6">
      <w:t>January</w:t>
    </w:r>
    <w:r>
      <w:t xml:space="preserve"> </w:t>
    </w:r>
    <w:r w:rsidR="004105E6">
      <w:t>12</w:t>
    </w:r>
    <w:r>
      <w:t xml:space="preserve">, </w:t>
    </w:r>
    <w:r w:rsidR="0014592C">
      <w:t>2022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71224" w14:textId="77777777" w:rsidR="00C75497" w:rsidRPr="00C407E0" w:rsidRDefault="0014592C" w:rsidP="0015169C">
    <w:pPr>
      <w:pStyle w:val="03EFICoverPageFooter"/>
    </w:pPr>
    <w:r>
      <w:rPr>
        <w:noProof/>
      </w:rPr>
      <w:drawing>
        <wp:anchor distT="0" distB="0" distL="114300" distR="114300" simplePos="0" relativeHeight="251666944" behindDoc="1" locked="0" layoutInCell="1" allowOverlap="1" wp14:anchorId="292B339D" wp14:editId="7967D896">
          <wp:simplePos x="0" y="0"/>
          <wp:positionH relativeFrom="margin">
            <wp:posOffset>-951486</wp:posOffset>
          </wp:positionH>
          <wp:positionV relativeFrom="paragraph">
            <wp:posOffset>-1021163</wp:posOffset>
          </wp:positionV>
          <wp:extent cx="7589520" cy="2230755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uideContent color 2 bott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9520" cy="2230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1FECE86E" wp14:editId="5E9D9A34">
              <wp:simplePos x="0" y="0"/>
              <wp:positionH relativeFrom="column">
                <wp:posOffset>-183870</wp:posOffset>
              </wp:positionH>
              <wp:positionV relativeFrom="paragraph">
                <wp:posOffset>-320221</wp:posOffset>
              </wp:positionV>
              <wp:extent cx="6142989" cy="682831"/>
              <wp:effectExtent l="0" t="0" r="0" b="317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42989" cy="68283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1995A" w14:textId="77777777" w:rsidR="00AA6F84" w:rsidRPr="00596ABC" w:rsidRDefault="00AA6F84" w:rsidP="00AA6F84">
                          <w:pPr>
                            <w:pStyle w:val="18EFIBottomDisclaimer"/>
                          </w:pPr>
                          <w:r w:rsidRPr="00596ABC">
                            <w:t>Nothing herein should be construed as a warranty in addition to the express warranty statement provided with EFI products and services.</w:t>
                          </w:r>
                        </w:p>
                        <w:p w14:paraId="0CD4F115" w14:textId="77777777" w:rsidR="00AA6F84" w:rsidRPr="004E2977" w:rsidRDefault="00AA6F84" w:rsidP="00C81DE0">
                          <w:pPr>
                            <w:pStyle w:val="18EFIBottomDisclaimer"/>
                          </w:pPr>
                          <w:r w:rsidRPr="005F01F1">
                            <w:t xml:space="preserve">All other terms and product names may be trademarks or registered trademarks of their respective </w:t>
                          </w:r>
                          <w:r w:rsidR="0014592C" w:rsidRPr="005F01F1">
                            <w:t>owners and</w:t>
                          </w:r>
                          <w:r w:rsidRPr="005F01F1">
                            <w:t xml:space="preserve"> are hereby acknowledged.</w:t>
                          </w:r>
                        </w:p>
                        <w:p w14:paraId="60316EDF" w14:textId="77777777" w:rsidR="00AA6F84" w:rsidRPr="00807593" w:rsidRDefault="00AA6F84" w:rsidP="00AA6F84">
                          <w:pPr>
                            <w:pStyle w:val="19EFIBottomFooter"/>
                            <w:spacing w:before="120"/>
                          </w:pPr>
                          <w:r>
                            <w:t>© 20</w:t>
                          </w:r>
                          <w:r w:rsidR="00100C65">
                            <w:t>22</w:t>
                          </w:r>
                          <w:r w:rsidRPr="004E2977">
                            <w:t xml:space="preserve"> Electronics For Imaging, Inc. All rights reserved. | </w:t>
                          </w:r>
                          <w:r w:rsidRPr="00120BCA">
                            <w:t>WWW</w:t>
                          </w:r>
                          <w:r w:rsidRPr="004E2977">
                            <w:t>.EFI.COM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ECE8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14.5pt;margin-top:-25.2pt;width:483.7pt;height:53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" filled="f" stroked="f">
              <v:textbox>
                <w:txbxContent>
                  <w:p w14:paraId="5F31995A" w14:textId="77777777" w:rsidR="00AA6F84" w:rsidRPr="00596ABC" w:rsidRDefault="00AA6F84" w:rsidP="00AA6F84">
                    <w:pPr>
                      <w:pStyle w:val="18EFIBottomDisclaimer"/>
                    </w:pPr>
                    <w:r w:rsidRPr="00596ABC">
                      <w:t>Nothing herein should be construed as a warranty in addition to the express warranty statement provided with EFI products and services.</w:t>
                    </w:r>
                  </w:p>
                  <w:p w14:paraId="0CD4F115" w14:textId="77777777" w:rsidR="00AA6F84" w:rsidRPr="004E2977" w:rsidRDefault="00AA6F84" w:rsidP="00C81DE0">
                    <w:pPr>
                      <w:pStyle w:val="18EFIBottomDisclaimer"/>
                    </w:pPr>
                    <w:r w:rsidRPr="005F01F1">
                      <w:t xml:space="preserve">All other terms and product names may be trademarks or registered trademarks of their respective </w:t>
                    </w:r>
                    <w:r w:rsidR="0014592C" w:rsidRPr="005F01F1">
                      <w:t>owners and</w:t>
                    </w:r>
                    <w:r w:rsidRPr="005F01F1">
                      <w:t xml:space="preserve"> are hereby acknowledged.</w:t>
                    </w:r>
                  </w:p>
                  <w:p w14:paraId="60316EDF" w14:textId="77777777" w:rsidR="00AA6F84" w:rsidRPr="00807593" w:rsidRDefault="00AA6F84" w:rsidP="00AA6F84">
                    <w:pPr>
                      <w:pStyle w:val="19EFIBottomFooter"/>
                      <w:spacing w:before="120"/>
                    </w:pPr>
                    <w:r>
                      <w:t>© 20</w:t>
                    </w:r>
                    <w:r w:rsidR="00100C65">
                      <w:t>22</w:t>
                    </w:r>
                    <w:r w:rsidRPr="004E2977">
                      <w:t xml:space="preserve"> Electronics For Imaging, Inc. All rights reserved. | </w:t>
                    </w:r>
                    <w:r w:rsidRPr="00120BCA">
                      <w:t>WWW</w:t>
                    </w:r>
                    <w:r w:rsidRPr="004E2977">
                      <w:t>.EFI.COM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E0501" w14:textId="77777777" w:rsidR="00003DB3" w:rsidRDefault="00003DB3" w:rsidP="00403F9A"/>
  </w:footnote>
  <w:footnote w:type="continuationSeparator" w:id="0">
    <w:p w14:paraId="1EDE00B7" w14:textId="77777777" w:rsidR="00003DB3" w:rsidRDefault="00003DB3" w:rsidP="00403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5FF36" w14:textId="77777777" w:rsidR="00C75497" w:rsidRDefault="00C75497">
    <w:r>
      <w:rPr>
        <w:noProof/>
      </w:rPr>
      <w:drawing>
        <wp:anchor distT="0" distB="0" distL="114300" distR="114300" simplePos="0" relativeHeight="251788288" behindDoc="1" locked="0" layoutInCell="1" allowOverlap="1" wp14:anchorId="4407DCC7" wp14:editId="7CAD8DF0">
          <wp:simplePos x="0" y="0"/>
          <wp:positionH relativeFrom="column">
            <wp:posOffset>-892175</wp:posOffset>
          </wp:positionH>
          <wp:positionV relativeFrom="paragraph">
            <wp:posOffset>3810000</wp:posOffset>
          </wp:positionV>
          <wp:extent cx="7552690" cy="1554480"/>
          <wp:effectExtent l="0" t="0" r="0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tle page color 2 MIDD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690" cy="155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7FA37" w14:textId="7A554D34" w:rsidR="00C75497" w:rsidRPr="00FC42E0" w:rsidRDefault="002E07C1" w:rsidP="00D26486">
    <w:pPr>
      <w:jc w:val="right"/>
    </w:pPr>
    <w:r w:rsidRPr="002E07C1">
      <w:t>NTP Server Configuration. Press and PLC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915"/>
    <w:multiLevelType w:val="hybridMultilevel"/>
    <w:tmpl w:val="A65228EE"/>
    <w:lvl w:ilvl="0" w:tplc="B80C34B4">
      <w:start w:val="1"/>
      <w:numFmt w:val="decimal"/>
      <w:lvlText w:val="%1."/>
      <w:lvlJc w:val="left"/>
      <w:pPr>
        <w:ind w:left="222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" w15:restartNumberingAfterBreak="0">
    <w:nsid w:val="0C775F93"/>
    <w:multiLevelType w:val="hybridMultilevel"/>
    <w:tmpl w:val="6E4CF318"/>
    <w:lvl w:ilvl="0" w:tplc="75E09A38">
      <w:start w:val="1"/>
      <w:numFmt w:val="bullet"/>
      <w:pStyle w:val="12EFIBulletSecondary"/>
      <w:lvlText w:val="-"/>
      <w:lvlJc w:val="left"/>
      <w:pPr>
        <w:tabs>
          <w:tab w:val="num" w:pos="288"/>
        </w:tabs>
        <w:ind w:left="288" w:hanging="144"/>
      </w:pPr>
      <w:rPr>
        <w:rFonts w:ascii="Museo" w:hAnsi="Muse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932A9"/>
    <w:multiLevelType w:val="hybridMultilevel"/>
    <w:tmpl w:val="334402EC"/>
    <w:lvl w:ilvl="0" w:tplc="86329A3C">
      <w:start w:val="1"/>
      <w:numFmt w:val="bullet"/>
      <w:pStyle w:val="EFITableBulletCircle"/>
      <w:lvlText w:val=""/>
      <w:lvlJc w:val="left"/>
      <w:pPr>
        <w:ind w:left="2224" w:hanging="360"/>
      </w:pPr>
      <w:rPr>
        <w:rFonts w:ascii="Wingdings" w:hAnsi="Wingdings" w:hint="default"/>
        <w:position w:val="-2"/>
        <w:sz w:val="20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3" w15:restartNumberingAfterBreak="0">
    <w:nsid w:val="1AF55FE2"/>
    <w:multiLevelType w:val="hybridMultilevel"/>
    <w:tmpl w:val="CFBAB808"/>
    <w:lvl w:ilvl="0" w:tplc="18A49F9A">
      <w:start w:val="1"/>
      <w:numFmt w:val="bullet"/>
      <w:lvlText w:val=""/>
      <w:lvlJc w:val="left"/>
      <w:pPr>
        <w:ind w:left="2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4" w15:restartNumberingAfterBreak="0">
    <w:nsid w:val="1FA47F15"/>
    <w:multiLevelType w:val="hybridMultilevel"/>
    <w:tmpl w:val="8EE463A4"/>
    <w:lvl w:ilvl="0" w:tplc="0B0E65BC">
      <w:start w:val="1"/>
      <w:numFmt w:val="bullet"/>
      <w:lvlText w:val=""/>
      <w:lvlJc w:val="left"/>
      <w:pPr>
        <w:ind w:left="2224" w:hanging="360"/>
      </w:pPr>
      <w:rPr>
        <w:rFonts w:ascii="Wingdings" w:hAnsi="Wingdings" w:hint="default"/>
        <w:position w:val="-6"/>
        <w:sz w:val="20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5" w15:restartNumberingAfterBreak="0">
    <w:nsid w:val="31B058DE"/>
    <w:multiLevelType w:val="hybridMultilevel"/>
    <w:tmpl w:val="6C9072C0"/>
    <w:lvl w:ilvl="0" w:tplc="BB88F5E2">
      <w:start w:val="1"/>
      <w:numFmt w:val="bullet"/>
      <w:lvlText w:val=""/>
      <w:lvlJc w:val="left"/>
      <w:pPr>
        <w:ind w:left="2224" w:hanging="360"/>
      </w:pPr>
      <w:rPr>
        <w:rFonts w:ascii="Wingdings" w:hAnsi="Wingdings" w:hint="default"/>
        <w:position w:val="-4"/>
        <w:sz w:val="20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6" w15:restartNumberingAfterBreak="0">
    <w:nsid w:val="32D01281"/>
    <w:multiLevelType w:val="hybridMultilevel"/>
    <w:tmpl w:val="26166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85E1A"/>
    <w:multiLevelType w:val="multilevel"/>
    <w:tmpl w:val="364C946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8" w15:restartNumberingAfterBreak="0">
    <w:nsid w:val="45023059"/>
    <w:multiLevelType w:val="hybridMultilevel"/>
    <w:tmpl w:val="9208A4D2"/>
    <w:lvl w:ilvl="0" w:tplc="A0AC932A">
      <w:start w:val="1"/>
      <w:numFmt w:val="bullet"/>
      <w:pStyle w:val="11EFIBullet"/>
      <w:lvlText w:val=""/>
      <w:lvlJc w:val="left"/>
      <w:pPr>
        <w:ind w:left="2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9" w15:restartNumberingAfterBreak="0">
    <w:nsid w:val="45690063"/>
    <w:multiLevelType w:val="hybridMultilevel"/>
    <w:tmpl w:val="0952E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F1362"/>
    <w:multiLevelType w:val="multilevel"/>
    <w:tmpl w:val="8C18D5AC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4F6E70A8"/>
    <w:multiLevelType w:val="hybridMultilevel"/>
    <w:tmpl w:val="4F4EC926"/>
    <w:lvl w:ilvl="0" w:tplc="6376FBFE">
      <w:start w:val="1"/>
      <w:numFmt w:val="decimal"/>
      <w:pStyle w:val="35EFIPageSpan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987D4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3137337"/>
    <w:multiLevelType w:val="hybridMultilevel"/>
    <w:tmpl w:val="3BE2AF14"/>
    <w:lvl w:ilvl="0" w:tplc="355A03E0">
      <w:start w:val="1"/>
      <w:numFmt w:val="bullet"/>
      <w:lvlText w:val=""/>
      <w:lvlJc w:val="left"/>
      <w:pPr>
        <w:ind w:left="2224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4" w15:restartNumberingAfterBreak="0">
    <w:nsid w:val="774A1E0E"/>
    <w:multiLevelType w:val="hybridMultilevel"/>
    <w:tmpl w:val="62D4C8E0"/>
    <w:lvl w:ilvl="0" w:tplc="0409000F">
      <w:start w:val="1"/>
      <w:numFmt w:val="decimal"/>
      <w:lvlText w:val="%1."/>
      <w:lvlJc w:val="left"/>
      <w:pPr>
        <w:ind w:left="222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3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  <w:num w:numId="11">
    <w:abstractNumId w:val="8"/>
  </w:num>
  <w:num w:numId="12">
    <w:abstractNumId w:val="8"/>
  </w:num>
  <w:num w:numId="13">
    <w:abstractNumId w:val="14"/>
  </w:num>
  <w:num w:numId="14">
    <w:abstractNumId w:val="8"/>
  </w:num>
  <w:num w:numId="15">
    <w:abstractNumId w:val="0"/>
  </w:num>
  <w:num w:numId="16">
    <w:abstractNumId w:val="0"/>
    <w:lvlOverride w:ilvl="0">
      <w:startOverride w:val="1"/>
    </w:lvlOverride>
  </w:num>
  <w:num w:numId="17">
    <w:abstractNumId w:val="1"/>
  </w:num>
  <w:num w:numId="18">
    <w:abstractNumId w:val="11"/>
  </w:num>
  <w:num w:numId="19">
    <w:abstractNumId w:val="8"/>
  </w:num>
  <w:num w:numId="20">
    <w:abstractNumId w:val="2"/>
  </w:num>
  <w:num w:numId="21">
    <w:abstractNumId w:val="7"/>
  </w:num>
  <w:num w:numId="22">
    <w:abstractNumId w:val="10"/>
  </w:num>
  <w:num w:numId="23">
    <w:abstractNumId w:val="12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C1"/>
    <w:rsid w:val="00003474"/>
    <w:rsid w:val="00003DB3"/>
    <w:rsid w:val="0001054A"/>
    <w:rsid w:val="00015E68"/>
    <w:rsid w:val="00023FFF"/>
    <w:rsid w:val="00032ACE"/>
    <w:rsid w:val="0003468E"/>
    <w:rsid w:val="0004246F"/>
    <w:rsid w:val="00047991"/>
    <w:rsid w:val="00051E71"/>
    <w:rsid w:val="00055EDD"/>
    <w:rsid w:val="0005789D"/>
    <w:rsid w:val="00061C72"/>
    <w:rsid w:val="00081439"/>
    <w:rsid w:val="00082DC0"/>
    <w:rsid w:val="000924E4"/>
    <w:rsid w:val="00097D37"/>
    <w:rsid w:val="000A2489"/>
    <w:rsid w:val="000A4F92"/>
    <w:rsid w:val="000B57B1"/>
    <w:rsid w:val="000B709B"/>
    <w:rsid w:val="000C0357"/>
    <w:rsid w:val="000C268C"/>
    <w:rsid w:val="000D2235"/>
    <w:rsid w:val="000E0E57"/>
    <w:rsid w:val="000E62B4"/>
    <w:rsid w:val="000E68C4"/>
    <w:rsid w:val="00100C65"/>
    <w:rsid w:val="00106AFE"/>
    <w:rsid w:val="00112E81"/>
    <w:rsid w:val="001177E0"/>
    <w:rsid w:val="00120BCA"/>
    <w:rsid w:val="00135770"/>
    <w:rsid w:val="0014592C"/>
    <w:rsid w:val="0015169C"/>
    <w:rsid w:val="0015374C"/>
    <w:rsid w:val="00157EDD"/>
    <w:rsid w:val="001605DA"/>
    <w:rsid w:val="001611E0"/>
    <w:rsid w:val="001719B8"/>
    <w:rsid w:val="00174E1C"/>
    <w:rsid w:val="00177758"/>
    <w:rsid w:val="00177E05"/>
    <w:rsid w:val="0018204C"/>
    <w:rsid w:val="0018410D"/>
    <w:rsid w:val="00186C2E"/>
    <w:rsid w:val="00187FFA"/>
    <w:rsid w:val="00191128"/>
    <w:rsid w:val="001972D7"/>
    <w:rsid w:val="001A032A"/>
    <w:rsid w:val="001B03C1"/>
    <w:rsid w:val="001B4FBE"/>
    <w:rsid w:val="001B7457"/>
    <w:rsid w:val="001E1FA4"/>
    <w:rsid w:val="001E2AE1"/>
    <w:rsid w:val="001E4DC8"/>
    <w:rsid w:val="001E7C1B"/>
    <w:rsid w:val="001F3E5C"/>
    <w:rsid w:val="002005B8"/>
    <w:rsid w:val="00203250"/>
    <w:rsid w:val="0020713C"/>
    <w:rsid w:val="0021079F"/>
    <w:rsid w:val="00217CC5"/>
    <w:rsid w:val="00230BD2"/>
    <w:rsid w:val="00231970"/>
    <w:rsid w:val="00232885"/>
    <w:rsid w:val="00234923"/>
    <w:rsid w:val="002413F8"/>
    <w:rsid w:val="00246961"/>
    <w:rsid w:val="002563C2"/>
    <w:rsid w:val="00260D32"/>
    <w:rsid w:val="00267F37"/>
    <w:rsid w:val="0027086C"/>
    <w:rsid w:val="00271743"/>
    <w:rsid w:val="00273F9E"/>
    <w:rsid w:val="00280D41"/>
    <w:rsid w:val="00290743"/>
    <w:rsid w:val="002915BE"/>
    <w:rsid w:val="00296406"/>
    <w:rsid w:val="00297AB7"/>
    <w:rsid w:val="002A497C"/>
    <w:rsid w:val="002A5B82"/>
    <w:rsid w:val="002B0E4C"/>
    <w:rsid w:val="002B3C3F"/>
    <w:rsid w:val="002B55EC"/>
    <w:rsid w:val="002B656E"/>
    <w:rsid w:val="002C198A"/>
    <w:rsid w:val="002C1B70"/>
    <w:rsid w:val="002C50EE"/>
    <w:rsid w:val="002D04F4"/>
    <w:rsid w:val="002D26DC"/>
    <w:rsid w:val="002E06D5"/>
    <w:rsid w:val="002E07C1"/>
    <w:rsid w:val="002E2FCB"/>
    <w:rsid w:val="002E3F0B"/>
    <w:rsid w:val="002E5F16"/>
    <w:rsid w:val="002E71D0"/>
    <w:rsid w:val="00300256"/>
    <w:rsid w:val="0030185B"/>
    <w:rsid w:val="0030309C"/>
    <w:rsid w:val="0031068F"/>
    <w:rsid w:val="00313512"/>
    <w:rsid w:val="003178C1"/>
    <w:rsid w:val="00334255"/>
    <w:rsid w:val="00334492"/>
    <w:rsid w:val="00336334"/>
    <w:rsid w:val="00345EF4"/>
    <w:rsid w:val="00346804"/>
    <w:rsid w:val="00353199"/>
    <w:rsid w:val="00356C04"/>
    <w:rsid w:val="00362EE7"/>
    <w:rsid w:val="0036478A"/>
    <w:rsid w:val="00366072"/>
    <w:rsid w:val="00367A7E"/>
    <w:rsid w:val="00370BF8"/>
    <w:rsid w:val="00372357"/>
    <w:rsid w:val="0038140C"/>
    <w:rsid w:val="00381B1E"/>
    <w:rsid w:val="00382B3A"/>
    <w:rsid w:val="00385526"/>
    <w:rsid w:val="0039348E"/>
    <w:rsid w:val="003934C8"/>
    <w:rsid w:val="003972CF"/>
    <w:rsid w:val="003A0821"/>
    <w:rsid w:val="003A41E1"/>
    <w:rsid w:val="003A7AE1"/>
    <w:rsid w:val="003C1574"/>
    <w:rsid w:val="003C32AF"/>
    <w:rsid w:val="003C7775"/>
    <w:rsid w:val="003C7C2E"/>
    <w:rsid w:val="003E0CD0"/>
    <w:rsid w:val="003E4B77"/>
    <w:rsid w:val="003E761F"/>
    <w:rsid w:val="00402664"/>
    <w:rsid w:val="00403F9A"/>
    <w:rsid w:val="00404F6E"/>
    <w:rsid w:val="004079A9"/>
    <w:rsid w:val="004105E6"/>
    <w:rsid w:val="00415519"/>
    <w:rsid w:val="00416676"/>
    <w:rsid w:val="00422C46"/>
    <w:rsid w:val="0042512F"/>
    <w:rsid w:val="0042513D"/>
    <w:rsid w:val="00430DCD"/>
    <w:rsid w:val="00432920"/>
    <w:rsid w:val="00441E7F"/>
    <w:rsid w:val="004428A4"/>
    <w:rsid w:val="004606E7"/>
    <w:rsid w:val="00460F3C"/>
    <w:rsid w:val="0047621B"/>
    <w:rsid w:val="004770E1"/>
    <w:rsid w:val="004926FF"/>
    <w:rsid w:val="004B1971"/>
    <w:rsid w:val="004B3C0B"/>
    <w:rsid w:val="004B4969"/>
    <w:rsid w:val="004D12FD"/>
    <w:rsid w:val="004D4203"/>
    <w:rsid w:val="004D7F78"/>
    <w:rsid w:val="004E2977"/>
    <w:rsid w:val="004E656F"/>
    <w:rsid w:val="004E7932"/>
    <w:rsid w:val="004F6ADF"/>
    <w:rsid w:val="005036C5"/>
    <w:rsid w:val="00523D71"/>
    <w:rsid w:val="00532083"/>
    <w:rsid w:val="00533522"/>
    <w:rsid w:val="00536F06"/>
    <w:rsid w:val="00542773"/>
    <w:rsid w:val="00545AF6"/>
    <w:rsid w:val="005567F0"/>
    <w:rsid w:val="00561FF5"/>
    <w:rsid w:val="005753D7"/>
    <w:rsid w:val="0057681C"/>
    <w:rsid w:val="00585831"/>
    <w:rsid w:val="005875D6"/>
    <w:rsid w:val="005A5027"/>
    <w:rsid w:val="005B059C"/>
    <w:rsid w:val="005B4618"/>
    <w:rsid w:val="005C0A41"/>
    <w:rsid w:val="005C241C"/>
    <w:rsid w:val="005D45ED"/>
    <w:rsid w:val="005D527A"/>
    <w:rsid w:val="005E62B5"/>
    <w:rsid w:val="005F3687"/>
    <w:rsid w:val="00600283"/>
    <w:rsid w:val="00600819"/>
    <w:rsid w:val="006051BD"/>
    <w:rsid w:val="006053A5"/>
    <w:rsid w:val="0060608A"/>
    <w:rsid w:val="006066DB"/>
    <w:rsid w:val="00612493"/>
    <w:rsid w:val="006129B6"/>
    <w:rsid w:val="00614DE5"/>
    <w:rsid w:val="00621E93"/>
    <w:rsid w:val="0062347F"/>
    <w:rsid w:val="006264AE"/>
    <w:rsid w:val="00626C4D"/>
    <w:rsid w:val="00627CEA"/>
    <w:rsid w:val="00635AB0"/>
    <w:rsid w:val="006419B8"/>
    <w:rsid w:val="00643CC8"/>
    <w:rsid w:val="00657200"/>
    <w:rsid w:val="0065767D"/>
    <w:rsid w:val="006670D4"/>
    <w:rsid w:val="0067201B"/>
    <w:rsid w:val="0068526C"/>
    <w:rsid w:val="006926B9"/>
    <w:rsid w:val="00692A2E"/>
    <w:rsid w:val="00693ECE"/>
    <w:rsid w:val="00694367"/>
    <w:rsid w:val="006947F2"/>
    <w:rsid w:val="006A2C19"/>
    <w:rsid w:val="006A7168"/>
    <w:rsid w:val="006B0BCA"/>
    <w:rsid w:val="006B4884"/>
    <w:rsid w:val="006B6F48"/>
    <w:rsid w:val="006C1480"/>
    <w:rsid w:val="006C27EA"/>
    <w:rsid w:val="006C68F4"/>
    <w:rsid w:val="006C6D5F"/>
    <w:rsid w:val="006C712B"/>
    <w:rsid w:val="006E4DE1"/>
    <w:rsid w:val="006E6CC1"/>
    <w:rsid w:val="006F3D29"/>
    <w:rsid w:val="006F5593"/>
    <w:rsid w:val="006F7FB8"/>
    <w:rsid w:val="00701F5C"/>
    <w:rsid w:val="00717D6A"/>
    <w:rsid w:val="00734386"/>
    <w:rsid w:val="00734C33"/>
    <w:rsid w:val="00735034"/>
    <w:rsid w:val="00736B19"/>
    <w:rsid w:val="00737975"/>
    <w:rsid w:val="00744EA8"/>
    <w:rsid w:val="00754D47"/>
    <w:rsid w:val="007607BC"/>
    <w:rsid w:val="00761C21"/>
    <w:rsid w:val="00766938"/>
    <w:rsid w:val="0077228C"/>
    <w:rsid w:val="00780335"/>
    <w:rsid w:val="00783CC7"/>
    <w:rsid w:val="00787DF5"/>
    <w:rsid w:val="00790312"/>
    <w:rsid w:val="00793421"/>
    <w:rsid w:val="007979F7"/>
    <w:rsid w:val="007A5351"/>
    <w:rsid w:val="007A687A"/>
    <w:rsid w:val="007B3CD3"/>
    <w:rsid w:val="007B52F3"/>
    <w:rsid w:val="007B5500"/>
    <w:rsid w:val="007C7CDE"/>
    <w:rsid w:val="007D1485"/>
    <w:rsid w:val="007D18AB"/>
    <w:rsid w:val="007D1F61"/>
    <w:rsid w:val="007D607B"/>
    <w:rsid w:val="007D68F2"/>
    <w:rsid w:val="007D6D6E"/>
    <w:rsid w:val="007E10C3"/>
    <w:rsid w:val="007E5AA2"/>
    <w:rsid w:val="007F228D"/>
    <w:rsid w:val="007F2D51"/>
    <w:rsid w:val="0080143C"/>
    <w:rsid w:val="00802409"/>
    <w:rsid w:val="008045AD"/>
    <w:rsid w:val="008060C6"/>
    <w:rsid w:val="008070F6"/>
    <w:rsid w:val="00807593"/>
    <w:rsid w:val="00837EBF"/>
    <w:rsid w:val="00842886"/>
    <w:rsid w:val="00851978"/>
    <w:rsid w:val="00865993"/>
    <w:rsid w:val="00866433"/>
    <w:rsid w:val="00873012"/>
    <w:rsid w:val="008805CE"/>
    <w:rsid w:val="00887141"/>
    <w:rsid w:val="00890620"/>
    <w:rsid w:val="0089367B"/>
    <w:rsid w:val="008A05CD"/>
    <w:rsid w:val="008A28C1"/>
    <w:rsid w:val="008B2904"/>
    <w:rsid w:val="008B3099"/>
    <w:rsid w:val="008B5B1D"/>
    <w:rsid w:val="008B7AB8"/>
    <w:rsid w:val="008C29EA"/>
    <w:rsid w:val="008C764A"/>
    <w:rsid w:val="008D3922"/>
    <w:rsid w:val="008E25F9"/>
    <w:rsid w:val="008F051E"/>
    <w:rsid w:val="008F6644"/>
    <w:rsid w:val="00900D5A"/>
    <w:rsid w:val="00902F29"/>
    <w:rsid w:val="009055DA"/>
    <w:rsid w:val="00916B51"/>
    <w:rsid w:val="009209E7"/>
    <w:rsid w:val="00931AAD"/>
    <w:rsid w:val="00940359"/>
    <w:rsid w:val="00942658"/>
    <w:rsid w:val="00944BCB"/>
    <w:rsid w:val="00960D05"/>
    <w:rsid w:val="00962629"/>
    <w:rsid w:val="00963318"/>
    <w:rsid w:val="00963756"/>
    <w:rsid w:val="00963F3A"/>
    <w:rsid w:val="009700CF"/>
    <w:rsid w:val="009715B2"/>
    <w:rsid w:val="009748D4"/>
    <w:rsid w:val="00982924"/>
    <w:rsid w:val="00994DFE"/>
    <w:rsid w:val="009A3DC1"/>
    <w:rsid w:val="009A571F"/>
    <w:rsid w:val="009B223E"/>
    <w:rsid w:val="009B4F37"/>
    <w:rsid w:val="009C5600"/>
    <w:rsid w:val="009D3ED2"/>
    <w:rsid w:val="009D4CA4"/>
    <w:rsid w:val="009D6F5D"/>
    <w:rsid w:val="009E5DE0"/>
    <w:rsid w:val="009E604C"/>
    <w:rsid w:val="009F6BD1"/>
    <w:rsid w:val="00A053AF"/>
    <w:rsid w:val="00A1321E"/>
    <w:rsid w:val="00A17307"/>
    <w:rsid w:val="00A17BE2"/>
    <w:rsid w:val="00A243C3"/>
    <w:rsid w:val="00A257B5"/>
    <w:rsid w:val="00A30598"/>
    <w:rsid w:val="00A326E5"/>
    <w:rsid w:val="00A4198C"/>
    <w:rsid w:val="00A7393B"/>
    <w:rsid w:val="00A83B1A"/>
    <w:rsid w:val="00A83D34"/>
    <w:rsid w:val="00A86A43"/>
    <w:rsid w:val="00A92460"/>
    <w:rsid w:val="00A9288A"/>
    <w:rsid w:val="00A93872"/>
    <w:rsid w:val="00A950B7"/>
    <w:rsid w:val="00AA3479"/>
    <w:rsid w:val="00AA6F84"/>
    <w:rsid w:val="00AA71F7"/>
    <w:rsid w:val="00AA73B7"/>
    <w:rsid w:val="00AA7805"/>
    <w:rsid w:val="00AB1E52"/>
    <w:rsid w:val="00AB46C6"/>
    <w:rsid w:val="00AB79BB"/>
    <w:rsid w:val="00AC0D83"/>
    <w:rsid w:val="00AC12CC"/>
    <w:rsid w:val="00AD10B1"/>
    <w:rsid w:val="00AD1AB7"/>
    <w:rsid w:val="00B0025B"/>
    <w:rsid w:val="00B1115E"/>
    <w:rsid w:val="00B1328D"/>
    <w:rsid w:val="00B13FB1"/>
    <w:rsid w:val="00B32F03"/>
    <w:rsid w:val="00B50DC0"/>
    <w:rsid w:val="00B55597"/>
    <w:rsid w:val="00B754DC"/>
    <w:rsid w:val="00B8113D"/>
    <w:rsid w:val="00B95224"/>
    <w:rsid w:val="00BA323F"/>
    <w:rsid w:val="00BA436C"/>
    <w:rsid w:val="00BA6E22"/>
    <w:rsid w:val="00BB10DD"/>
    <w:rsid w:val="00BB55F2"/>
    <w:rsid w:val="00BB6408"/>
    <w:rsid w:val="00BC41EA"/>
    <w:rsid w:val="00BC5807"/>
    <w:rsid w:val="00BC7575"/>
    <w:rsid w:val="00BD37EF"/>
    <w:rsid w:val="00BE1715"/>
    <w:rsid w:val="00BE19AA"/>
    <w:rsid w:val="00BE4BAB"/>
    <w:rsid w:val="00BE4F1B"/>
    <w:rsid w:val="00C07604"/>
    <w:rsid w:val="00C142BF"/>
    <w:rsid w:val="00C159A6"/>
    <w:rsid w:val="00C21AED"/>
    <w:rsid w:val="00C26722"/>
    <w:rsid w:val="00C27037"/>
    <w:rsid w:val="00C315C5"/>
    <w:rsid w:val="00C37258"/>
    <w:rsid w:val="00C407E0"/>
    <w:rsid w:val="00C41ADB"/>
    <w:rsid w:val="00C45B83"/>
    <w:rsid w:val="00C4628D"/>
    <w:rsid w:val="00C46975"/>
    <w:rsid w:val="00C471C7"/>
    <w:rsid w:val="00C47EA4"/>
    <w:rsid w:val="00C60151"/>
    <w:rsid w:val="00C60A63"/>
    <w:rsid w:val="00C61093"/>
    <w:rsid w:val="00C63839"/>
    <w:rsid w:val="00C641BD"/>
    <w:rsid w:val="00C65B67"/>
    <w:rsid w:val="00C66163"/>
    <w:rsid w:val="00C6656B"/>
    <w:rsid w:val="00C75497"/>
    <w:rsid w:val="00C81DE0"/>
    <w:rsid w:val="00C83C54"/>
    <w:rsid w:val="00C84B03"/>
    <w:rsid w:val="00C86127"/>
    <w:rsid w:val="00C87273"/>
    <w:rsid w:val="00CA017C"/>
    <w:rsid w:val="00CC776D"/>
    <w:rsid w:val="00CD71AF"/>
    <w:rsid w:val="00CE2388"/>
    <w:rsid w:val="00CE4657"/>
    <w:rsid w:val="00D004E9"/>
    <w:rsid w:val="00D026F8"/>
    <w:rsid w:val="00D04996"/>
    <w:rsid w:val="00D05855"/>
    <w:rsid w:val="00D071B1"/>
    <w:rsid w:val="00D14DBD"/>
    <w:rsid w:val="00D21D00"/>
    <w:rsid w:val="00D228F2"/>
    <w:rsid w:val="00D26486"/>
    <w:rsid w:val="00D26538"/>
    <w:rsid w:val="00D453BA"/>
    <w:rsid w:val="00D456F7"/>
    <w:rsid w:val="00D4796F"/>
    <w:rsid w:val="00D52F0A"/>
    <w:rsid w:val="00D54390"/>
    <w:rsid w:val="00D60DA0"/>
    <w:rsid w:val="00D717D9"/>
    <w:rsid w:val="00D73266"/>
    <w:rsid w:val="00D82043"/>
    <w:rsid w:val="00D85EF0"/>
    <w:rsid w:val="00D908E6"/>
    <w:rsid w:val="00D91D3F"/>
    <w:rsid w:val="00DA410E"/>
    <w:rsid w:val="00DA519E"/>
    <w:rsid w:val="00DB4EA0"/>
    <w:rsid w:val="00DB54AF"/>
    <w:rsid w:val="00DB6695"/>
    <w:rsid w:val="00DC1443"/>
    <w:rsid w:val="00DC2111"/>
    <w:rsid w:val="00DC338B"/>
    <w:rsid w:val="00DD1533"/>
    <w:rsid w:val="00DD60D9"/>
    <w:rsid w:val="00DE4683"/>
    <w:rsid w:val="00DF1646"/>
    <w:rsid w:val="00DF5A00"/>
    <w:rsid w:val="00DF5DD2"/>
    <w:rsid w:val="00E02A1B"/>
    <w:rsid w:val="00E02B69"/>
    <w:rsid w:val="00E03ACE"/>
    <w:rsid w:val="00E077F8"/>
    <w:rsid w:val="00E113EA"/>
    <w:rsid w:val="00E22C9D"/>
    <w:rsid w:val="00E273BE"/>
    <w:rsid w:val="00E27CF6"/>
    <w:rsid w:val="00E33B0F"/>
    <w:rsid w:val="00E347F5"/>
    <w:rsid w:val="00E34CA7"/>
    <w:rsid w:val="00E44B6E"/>
    <w:rsid w:val="00E64E72"/>
    <w:rsid w:val="00E65002"/>
    <w:rsid w:val="00E861E8"/>
    <w:rsid w:val="00E97E88"/>
    <w:rsid w:val="00E97EF7"/>
    <w:rsid w:val="00EA319E"/>
    <w:rsid w:val="00EA7080"/>
    <w:rsid w:val="00EB158F"/>
    <w:rsid w:val="00EB76B7"/>
    <w:rsid w:val="00EC5114"/>
    <w:rsid w:val="00EC7477"/>
    <w:rsid w:val="00ED2617"/>
    <w:rsid w:val="00EE05D4"/>
    <w:rsid w:val="00EE2D25"/>
    <w:rsid w:val="00EE2D9C"/>
    <w:rsid w:val="00EE33A5"/>
    <w:rsid w:val="00EF4E4A"/>
    <w:rsid w:val="00F10A88"/>
    <w:rsid w:val="00F113DD"/>
    <w:rsid w:val="00F16A06"/>
    <w:rsid w:val="00F26B7E"/>
    <w:rsid w:val="00F43B41"/>
    <w:rsid w:val="00F44480"/>
    <w:rsid w:val="00F46998"/>
    <w:rsid w:val="00F46A7F"/>
    <w:rsid w:val="00F648EB"/>
    <w:rsid w:val="00F64C2E"/>
    <w:rsid w:val="00F64F6E"/>
    <w:rsid w:val="00F66AE5"/>
    <w:rsid w:val="00F7008F"/>
    <w:rsid w:val="00F742CC"/>
    <w:rsid w:val="00F74684"/>
    <w:rsid w:val="00F748F6"/>
    <w:rsid w:val="00F7746B"/>
    <w:rsid w:val="00F82BA1"/>
    <w:rsid w:val="00F83F97"/>
    <w:rsid w:val="00F85E0B"/>
    <w:rsid w:val="00F93B26"/>
    <w:rsid w:val="00F9401B"/>
    <w:rsid w:val="00F95A23"/>
    <w:rsid w:val="00FA7652"/>
    <w:rsid w:val="00FC02BF"/>
    <w:rsid w:val="00FC42E0"/>
    <w:rsid w:val="00FC777C"/>
    <w:rsid w:val="00FD2B45"/>
    <w:rsid w:val="00FD3A11"/>
    <w:rsid w:val="00FE03FB"/>
    <w:rsid w:val="00FE46A8"/>
    <w:rsid w:val="00FE4C96"/>
    <w:rsid w:val="00FE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1FF5FC"/>
  <w15:docId w15:val="{13652A29-F987-4577-97D8-2145B6B3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/>
    <w:lsdException w:name="List Bullet 5" w:semiHidden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semiHidden/>
    <w:rsid w:val="00866433"/>
    <w:rPr>
      <w:rFonts w:ascii="Museo 100" w:hAnsi="Museo 100"/>
      <w:sz w:val="20"/>
    </w:rPr>
  </w:style>
  <w:style w:type="paragraph" w:styleId="Heading1">
    <w:name w:val="heading 1"/>
    <w:basedOn w:val="Normal"/>
    <w:next w:val="Normal"/>
    <w:link w:val="Heading1Char"/>
    <w:uiPriority w:val="99"/>
    <w:semiHidden/>
    <w:rsid w:val="00DA410E"/>
    <w:pPr>
      <w:keepNext/>
      <w:keepLines/>
      <w:numPr>
        <w:numId w:val="23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9D482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C159A6"/>
    <w:pPr>
      <w:keepNext/>
      <w:keepLines/>
      <w:numPr>
        <w:ilvl w:val="1"/>
        <w:numId w:val="23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CD643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159A6"/>
    <w:pPr>
      <w:keepNext/>
      <w:keepLines/>
      <w:numPr>
        <w:ilvl w:val="2"/>
        <w:numId w:val="2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CD643C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6EFIBoldBodyCopy">
    <w:name w:val="16_EFI Bold Body Copy"/>
    <w:basedOn w:val="10EFIBodyCopy"/>
    <w:link w:val="16EFIBoldBodyCopyChar"/>
    <w:uiPriority w:val="15"/>
    <w:rsid w:val="00873012"/>
    <w:pPr>
      <w:spacing w:after="240"/>
    </w:pPr>
    <w:rPr>
      <w:rFonts w:ascii="Museo 700" w:hAnsi="Museo 700"/>
      <w:color w:val="231F20"/>
    </w:rPr>
  </w:style>
  <w:style w:type="paragraph" w:customStyle="1" w:styleId="11EFIBullet">
    <w:name w:val="11_EFI Bullet"/>
    <w:basedOn w:val="Normal"/>
    <w:link w:val="11EFIBulletChar"/>
    <w:uiPriority w:val="10"/>
    <w:qFormat/>
    <w:rsid w:val="00416676"/>
    <w:pPr>
      <w:numPr>
        <w:numId w:val="1"/>
      </w:numPr>
      <w:spacing w:after="120"/>
      <w:ind w:left="274" w:hanging="274"/>
    </w:pPr>
    <w:rPr>
      <w:rFonts w:ascii="Museo 300" w:eastAsia="Museo 100" w:hAnsi="Museo 300" w:cs="Museo 100"/>
      <w:color w:val="000000" w:themeColor="text1"/>
      <w:spacing w:val="-1"/>
      <w:sz w:val="18"/>
      <w:szCs w:val="18"/>
    </w:rPr>
  </w:style>
  <w:style w:type="character" w:customStyle="1" w:styleId="16EFIBoldBodyCopyChar">
    <w:name w:val="16_EFI Bold Body Copy Char"/>
    <w:basedOn w:val="10EFIBodyCopyChar"/>
    <w:link w:val="16EFIBoldBodyCopy"/>
    <w:uiPriority w:val="15"/>
    <w:rsid w:val="000E0E57"/>
    <w:rPr>
      <w:rFonts w:ascii="Museo 700" w:eastAsia="Museo 300" w:hAnsi="Museo 700" w:cs="Museo 300"/>
      <w:color w:val="231F20"/>
      <w:sz w:val="18"/>
      <w:szCs w:val="18"/>
    </w:rPr>
  </w:style>
  <w:style w:type="paragraph" w:customStyle="1" w:styleId="35EFIPageSpan">
    <w:name w:val="35_EFI Page Span"/>
    <w:basedOn w:val="33EFIDate"/>
    <w:link w:val="35EFIPageSpanChar"/>
    <w:uiPriority w:val="34"/>
    <w:qFormat/>
    <w:rsid w:val="00E03ACE"/>
    <w:pPr>
      <w:numPr>
        <w:numId w:val="18"/>
      </w:numPr>
      <w:tabs>
        <w:tab w:val="clear" w:pos="9180"/>
        <w:tab w:val="right" w:pos="9270"/>
      </w:tabs>
    </w:pPr>
    <w:rPr>
      <w:rFonts w:ascii="Museo 700" w:hAnsi="Museo 700"/>
      <w:sz w:val="16"/>
      <w:szCs w:val="16"/>
    </w:rPr>
  </w:style>
  <w:style w:type="paragraph" w:customStyle="1" w:styleId="07EFIHeader">
    <w:name w:val="07_EFI Header"/>
    <w:basedOn w:val="Normal"/>
    <w:uiPriority w:val="6"/>
    <w:qFormat/>
    <w:rsid w:val="009055DA"/>
    <w:pPr>
      <w:spacing w:before="120" w:after="480" w:line="204" w:lineRule="auto"/>
      <w:ind w:right="2880"/>
    </w:pPr>
    <w:rPr>
      <w:sz w:val="28"/>
      <w:szCs w:val="28"/>
    </w:rPr>
  </w:style>
  <w:style w:type="paragraph" w:customStyle="1" w:styleId="10EFIBodyCopy">
    <w:name w:val="10_EFI Body Copy"/>
    <w:basedOn w:val="Normal"/>
    <w:link w:val="10EFIBodyCopyChar"/>
    <w:uiPriority w:val="9"/>
    <w:qFormat/>
    <w:rsid w:val="006E4DE1"/>
    <w:pPr>
      <w:spacing w:after="120" w:line="264" w:lineRule="auto"/>
      <w:ind w:right="-14"/>
    </w:pPr>
    <w:rPr>
      <w:rFonts w:ascii="Museo 300" w:eastAsia="Museo 300" w:hAnsi="Museo 300" w:cs="Museo 300"/>
      <w:color w:val="000000" w:themeColor="text1"/>
      <w:sz w:val="18"/>
      <w:szCs w:val="18"/>
    </w:rPr>
  </w:style>
  <w:style w:type="paragraph" w:customStyle="1" w:styleId="33EFIDate">
    <w:name w:val="33_EFI Date"/>
    <w:basedOn w:val="Normal"/>
    <w:link w:val="33EFIDateChar"/>
    <w:uiPriority w:val="32"/>
    <w:qFormat/>
    <w:rsid w:val="003C7775"/>
    <w:pPr>
      <w:tabs>
        <w:tab w:val="right" w:pos="7920"/>
        <w:tab w:val="center" w:pos="9180"/>
      </w:tabs>
      <w:ind w:right="-270"/>
    </w:pPr>
    <w:rPr>
      <w:rFonts w:ascii="Museo 300" w:hAnsi="Museo 300"/>
      <w:noProof/>
    </w:rPr>
  </w:style>
  <w:style w:type="paragraph" w:customStyle="1" w:styleId="notused">
    <w:name w:val="not used"/>
    <w:basedOn w:val="Normal"/>
    <w:uiPriority w:val="35"/>
    <w:semiHidden/>
    <w:qFormat/>
    <w:rsid w:val="00B32F03"/>
    <w:pPr>
      <w:tabs>
        <w:tab w:val="right" w:pos="9360"/>
      </w:tabs>
      <w:spacing w:before="240"/>
    </w:pPr>
    <w:rPr>
      <w:rFonts w:ascii="Museo 300" w:hAnsi="Museo 300"/>
      <w:sz w:val="12"/>
      <w:szCs w:val="12"/>
    </w:rPr>
  </w:style>
  <w:style w:type="paragraph" w:customStyle="1" w:styleId="21EFICardFooter">
    <w:name w:val="21_EFI Card Footer"/>
    <w:basedOn w:val="33EFIDate"/>
    <w:uiPriority w:val="20"/>
    <w:rsid w:val="00873012"/>
    <w:pPr>
      <w:tabs>
        <w:tab w:val="clear" w:pos="7920"/>
        <w:tab w:val="clear" w:pos="9180"/>
        <w:tab w:val="right" w:pos="9450"/>
      </w:tabs>
      <w:ind w:right="0"/>
    </w:pPr>
    <w:rPr>
      <w:sz w:val="15"/>
      <w:szCs w:val="15"/>
    </w:rPr>
  </w:style>
  <w:style w:type="paragraph" w:customStyle="1" w:styleId="22EFICategoryTitle">
    <w:name w:val="22_EFI Category Title"/>
    <w:basedOn w:val="Normal"/>
    <w:uiPriority w:val="21"/>
    <w:rsid w:val="00873012"/>
    <w:pPr>
      <w:spacing w:line="192" w:lineRule="auto"/>
      <w:jc w:val="right"/>
    </w:pPr>
    <w:rPr>
      <w:caps/>
      <w:color w:val="B3B3B3"/>
      <w:sz w:val="48"/>
      <w:szCs w:val="48"/>
    </w:rPr>
  </w:style>
  <w:style w:type="paragraph" w:customStyle="1" w:styleId="23EFICoverPageSubtitle">
    <w:name w:val="23_EFI Cover Page Subtitle"/>
    <w:basedOn w:val="Normal"/>
    <w:link w:val="23EFICoverPageSubtitleChar"/>
    <w:uiPriority w:val="22"/>
    <w:rsid w:val="00873012"/>
    <w:pPr>
      <w:spacing w:before="120" w:after="120"/>
    </w:pPr>
    <w:rPr>
      <w:rFonts w:eastAsia="Museo 100" w:cs="Museo 100"/>
      <w:color w:val="636466"/>
      <w:spacing w:val="3"/>
      <w:position w:val="-1"/>
      <w:sz w:val="36"/>
      <w:szCs w:val="36"/>
    </w:rPr>
  </w:style>
  <w:style w:type="character" w:customStyle="1" w:styleId="23EFICoverPageSubtitleChar">
    <w:name w:val="23_EFI Cover Page Subtitle Char"/>
    <w:basedOn w:val="DefaultParagraphFont"/>
    <w:link w:val="23EFICoverPageSubtitle"/>
    <w:uiPriority w:val="22"/>
    <w:rsid w:val="000E0E57"/>
    <w:rPr>
      <w:rFonts w:ascii="Museo 100" w:eastAsia="Museo 100" w:hAnsi="Museo 100" w:cs="Museo 100"/>
      <w:color w:val="636466"/>
      <w:spacing w:val="3"/>
      <w:position w:val="-1"/>
      <w:sz w:val="36"/>
      <w:szCs w:val="36"/>
    </w:rPr>
  </w:style>
  <w:style w:type="paragraph" w:customStyle="1" w:styleId="24EFICoverPageTitle">
    <w:name w:val="24_EFI Cover Page Title"/>
    <w:basedOn w:val="Normal"/>
    <w:uiPriority w:val="23"/>
    <w:rsid w:val="00873012"/>
    <w:pPr>
      <w:spacing w:after="360" w:line="192" w:lineRule="auto"/>
      <w:ind w:right="4320"/>
    </w:pPr>
    <w:rPr>
      <w:rFonts w:eastAsia="Museo 100" w:cs="Museo 100"/>
      <w:color w:val="636466"/>
      <w:spacing w:val="-4"/>
      <w:sz w:val="80"/>
      <w:szCs w:val="80"/>
    </w:rPr>
  </w:style>
  <w:style w:type="paragraph" w:customStyle="1" w:styleId="25EFICoverSub">
    <w:name w:val="25_EFI CoverSub"/>
    <w:basedOn w:val="Normal"/>
    <w:link w:val="25EFICoverSubChar"/>
    <w:uiPriority w:val="24"/>
    <w:rsid w:val="00873012"/>
    <w:pPr>
      <w:spacing w:before="240"/>
    </w:pPr>
    <w:rPr>
      <w:rFonts w:eastAsia="Museo 100" w:cs="Museo 100"/>
      <w:color w:val="636466"/>
      <w:spacing w:val="3"/>
      <w:w w:val="101"/>
      <w:position w:val="-1"/>
      <w:sz w:val="36"/>
      <w:szCs w:val="36"/>
    </w:rPr>
  </w:style>
  <w:style w:type="character" w:customStyle="1" w:styleId="25EFICoverSubChar">
    <w:name w:val="25_EFI CoverSub Char"/>
    <w:basedOn w:val="DefaultParagraphFont"/>
    <w:link w:val="25EFICoverSub"/>
    <w:uiPriority w:val="24"/>
    <w:rsid w:val="000E0E57"/>
    <w:rPr>
      <w:rFonts w:ascii="Museo 100" w:eastAsia="Museo 100" w:hAnsi="Museo 100" w:cs="Museo 100"/>
      <w:color w:val="636466"/>
      <w:spacing w:val="3"/>
      <w:w w:val="101"/>
      <w:position w:val="-1"/>
      <w:sz w:val="36"/>
      <w:szCs w:val="36"/>
    </w:rPr>
  </w:style>
  <w:style w:type="paragraph" w:customStyle="1" w:styleId="03EFICoverPageFooter">
    <w:name w:val="03_EFI Cover Page Footer"/>
    <w:basedOn w:val="Normal"/>
    <w:uiPriority w:val="2"/>
    <w:qFormat/>
    <w:rsid w:val="00963756"/>
    <w:rPr>
      <w:rFonts w:ascii="Museo 300" w:eastAsia="Museo 300" w:hAnsi="Museo 300" w:cs="Museo 300"/>
      <w:color w:val="636466"/>
      <w:spacing w:val="2"/>
      <w:sz w:val="19"/>
      <w:szCs w:val="19"/>
    </w:rPr>
  </w:style>
  <w:style w:type="paragraph" w:customStyle="1" w:styleId="26EFIDisclaimer">
    <w:name w:val="26_EFI Disclaimer"/>
    <w:basedOn w:val="Normal"/>
    <w:uiPriority w:val="25"/>
    <w:rsid w:val="00873012"/>
    <w:pPr>
      <w:tabs>
        <w:tab w:val="center" w:pos="4680"/>
        <w:tab w:val="right" w:pos="9360"/>
      </w:tabs>
      <w:spacing w:after="120"/>
    </w:pPr>
    <w:rPr>
      <w:rFonts w:ascii="Museo 300" w:hAnsi="Museo 300"/>
      <w:noProof/>
      <w:sz w:val="12"/>
      <w:szCs w:val="12"/>
    </w:rPr>
  </w:style>
  <w:style w:type="paragraph" w:customStyle="1" w:styleId="05EFIHeaderSectionTitle">
    <w:name w:val="05_EFI Header Section Title"/>
    <w:basedOn w:val="Normal"/>
    <w:uiPriority w:val="4"/>
    <w:qFormat/>
    <w:rsid w:val="00DB4EA0"/>
    <w:pPr>
      <w:tabs>
        <w:tab w:val="center" w:pos="4680"/>
        <w:tab w:val="right" w:pos="9360"/>
      </w:tabs>
      <w:spacing w:before="360"/>
    </w:pPr>
    <w:rPr>
      <w:rFonts w:ascii="Museo 300" w:eastAsia="Museo 700" w:hAnsi="Museo 300" w:cs="Museo 700"/>
      <w:color w:val="231F20"/>
      <w:sz w:val="16"/>
      <w:szCs w:val="16"/>
    </w:rPr>
  </w:style>
  <w:style w:type="paragraph" w:customStyle="1" w:styleId="27EFIFootnote">
    <w:name w:val="27_EFI Footnote"/>
    <w:basedOn w:val="Normal"/>
    <w:uiPriority w:val="26"/>
    <w:rsid w:val="00873012"/>
    <w:pPr>
      <w:spacing w:after="60"/>
      <w:ind w:left="2224" w:right="3594" w:hanging="360"/>
    </w:pPr>
    <w:rPr>
      <w:rFonts w:ascii="Museo 300" w:hAnsi="Museo 300"/>
      <w:sz w:val="14"/>
      <w:szCs w:val="14"/>
    </w:rPr>
  </w:style>
  <w:style w:type="paragraph" w:customStyle="1" w:styleId="14EFINumberedList">
    <w:name w:val="14_EFI Numbered List"/>
    <w:basedOn w:val="11EFIBullet"/>
    <w:uiPriority w:val="13"/>
    <w:qFormat/>
    <w:rsid w:val="00621E93"/>
    <w:pPr>
      <w:tabs>
        <w:tab w:val="num" w:pos="360"/>
      </w:tabs>
    </w:pPr>
    <w:rPr>
      <w:spacing w:val="-2"/>
    </w:rPr>
  </w:style>
  <w:style w:type="paragraph" w:customStyle="1" w:styleId="08EFISubhead">
    <w:name w:val="08_EFI Subhead"/>
    <w:basedOn w:val="Normal"/>
    <w:next w:val="09EFIIntroText"/>
    <w:link w:val="08EFISubheadChar"/>
    <w:uiPriority w:val="7"/>
    <w:qFormat/>
    <w:rsid w:val="00873012"/>
    <w:pPr>
      <w:spacing w:before="320" w:after="120"/>
      <w:ind w:right="-14"/>
    </w:pPr>
    <w:rPr>
      <w:rFonts w:ascii="Museo 700" w:eastAsia="Museo 700" w:hAnsi="Museo 700" w:cs="Museo 700"/>
      <w:i/>
      <w:color w:val="231F20"/>
      <w:spacing w:val="4"/>
      <w:sz w:val="22"/>
    </w:rPr>
  </w:style>
  <w:style w:type="paragraph" w:customStyle="1" w:styleId="28EFIHeaderPageSubtitle">
    <w:name w:val="28_EFI Header Page Subtitle"/>
    <w:basedOn w:val="Normal"/>
    <w:uiPriority w:val="27"/>
    <w:rsid w:val="00873012"/>
    <w:pPr>
      <w:tabs>
        <w:tab w:val="center" w:pos="4680"/>
        <w:tab w:val="right" w:pos="9360"/>
      </w:tabs>
    </w:pPr>
    <w:rPr>
      <w:rFonts w:ascii="Museo 300" w:hAnsi="Museo 300"/>
      <w:color w:val="1E3E7B"/>
      <w:sz w:val="24"/>
      <w:szCs w:val="24"/>
    </w:rPr>
  </w:style>
  <w:style w:type="character" w:customStyle="1" w:styleId="08EFISubheadChar">
    <w:name w:val="08_EFI Subhead Char"/>
    <w:basedOn w:val="DefaultParagraphFont"/>
    <w:link w:val="08EFISubhead"/>
    <w:uiPriority w:val="7"/>
    <w:rsid w:val="000E0E57"/>
    <w:rPr>
      <w:rFonts w:ascii="Museo 700" w:eastAsia="Museo 700" w:hAnsi="Museo 700" w:cs="Museo 700"/>
      <w:i/>
      <w:color w:val="231F20"/>
      <w:spacing w:val="4"/>
    </w:rPr>
  </w:style>
  <w:style w:type="paragraph" w:customStyle="1" w:styleId="29EFIHeaderPageTitle">
    <w:name w:val="29_EFI Header Page Title"/>
    <w:basedOn w:val="Normal"/>
    <w:uiPriority w:val="28"/>
    <w:rsid w:val="00873012"/>
    <w:pPr>
      <w:tabs>
        <w:tab w:val="center" w:pos="4680"/>
        <w:tab w:val="right" w:pos="9360"/>
      </w:tabs>
      <w:spacing w:after="120"/>
    </w:pPr>
    <w:rPr>
      <w:rFonts w:ascii="Museo 300" w:eastAsia="Museo 300" w:hAnsi="Museo 300" w:cs="Museo 300"/>
      <w:color w:val="1E3E7B"/>
      <w:spacing w:val="3"/>
      <w:sz w:val="36"/>
      <w:szCs w:val="36"/>
    </w:rPr>
  </w:style>
  <w:style w:type="paragraph" w:customStyle="1" w:styleId="32EFIHyperlink">
    <w:name w:val="32_EFI Hyperlink"/>
    <w:basedOn w:val="Normal"/>
    <w:uiPriority w:val="31"/>
    <w:rsid w:val="00873012"/>
    <w:pPr>
      <w:spacing w:before="60" w:after="60"/>
    </w:pPr>
    <w:rPr>
      <w:rFonts w:ascii="Museo 300" w:eastAsia="Museo 300" w:hAnsi="Museo 300" w:cs="Museo 300"/>
      <w:color w:val="EC3E3C"/>
      <w:spacing w:val="1"/>
      <w:sz w:val="16"/>
      <w:szCs w:val="16"/>
    </w:rPr>
  </w:style>
  <w:style w:type="paragraph" w:customStyle="1" w:styleId="31EFINote">
    <w:name w:val="31_EFI Note"/>
    <w:basedOn w:val="Normal"/>
    <w:uiPriority w:val="30"/>
    <w:rsid w:val="00873012"/>
    <w:pPr>
      <w:ind w:right="2880"/>
    </w:pPr>
    <w:rPr>
      <w:rFonts w:ascii="Museo 700" w:eastAsia="Museo 700" w:hAnsi="Museo 700" w:cs="Museo 700"/>
      <w:color w:val="231F20"/>
      <w:sz w:val="15"/>
      <w:szCs w:val="15"/>
    </w:rPr>
  </w:style>
  <w:style w:type="paragraph" w:customStyle="1" w:styleId="BasicParagraph">
    <w:name w:val="[Basic Paragraph]"/>
    <w:basedOn w:val="Normal"/>
    <w:link w:val="BasicParagraphChar"/>
    <w:uiPriority w:val="99"/>
    <w:semiHidden/>
    <w:rsid w:val="00612493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15EFITOCSection">
    <w:name w:val="15_EFI TOC Section"/>
    <w:basedOn w:val="Normal"/>
    <w:link w:val="15EFITOCSectionChar"/>
    <w:uiPriority w:val="14"/>
    <w:qFormat/>
    <w:rsid w:val="00DB4EA0"/>
    <w:pPr>
      <w:widowControl w:val="0"/>
      <w:tabs>
        <w:tab w:val="right" w:pos="3600"/>
      </w:tabs>
      <w:autoSpaceDE w:val="0"/>
      <w:autoSpaceDN w:val="0"/>
      <w:adjustRightInd w:val="0"/>
      <w:spacing w:line="280" w:lineRule="atLeast"/>
      <w:textAlignment w:val="center"/>
    </w:pPr>
    <w:rPr>
      <w:rFonts w:cs="Museo-100"/>
      <w:color w:val="000000"/>
      <w:sz w:val="28"/>
      <w:szCs w:val="28"/>
    </w:rPr>
  </w:style>
  <w:style w:type="paragraph" w:customStyle="1" w:styleId="30EFISub-brandCategoryTitle">
    <w:name w:val="30_EFI Sub-brand Category Title"/>
    <w:basedOn w:val="22EFICategoryTitle"/>
    <w:uiPriority w:val="29"/>
    <w:rsid w:val="00873012"/>
  </w:style>
  <w:style w:type="character" w:customStyle="1" w:styleId="15EFITOCSectionChar">
    <w:name w:val="15_EFI TOC Section Char"/>
    <w:basedOn w:val="DefaultParagraphFont"/>
    <w:link w:val="15EFITOCSection"/>
    <w:uiPriority w:val="14"/>
    <w:rsid w:val="000E0E57"/>
    <w:rPr>
      <w:rFonts w:ascii="Museo 100" w:hAnsi="Museo 100" w:cs="Museo-100"/>
      <w:color w:val="000000"/>
      <w:sz w:val="28"/>
      <w:szCs w:val="28"/>
    </w:rPr>
  </w:style>
  <w:style w:type="paragraph" w:customStyle="1" w:styleId="EFISub-brandPageTitle">
    <w:name w:val="EFI Sub-brand Page Title"/>
    <w:basedOn w:val="07EFIHeader"/>
    <w:uiPriority w:val="99"/>
    <w:semiHidden/>
    <w:rsid w:val="00873012"/>
    <w:pPr>
      <w:spacing w:after="0"/>
      <w:ind w:right="0"/>
    </w:pPr>
    <w:rPr>
      <w:rFonts w:eastAsia="Museo 100" w:cs="Museo 100"/>
      <w:color w:val="000000" w:themeColor="text1"/>
      <w:sz w:val="27"/>
      <w:szCs w:val="27"/>
    </w:rPr>
  </w:style>
  <w:style w:type="paragraph" w:customStyle="1" w:styleId="EFITableBullet1">
    <w:name w:val="EFI Table Bullet 1"/>
    <w:basedOn w:val="11EFIBullet"/>
    <w:uiPriority w:val="99"/>
    <w:semiHidden/>
    <w:rsid w:val="00873012"/>
    <w:pPr>
      <w:spacing w:before="60" w:after="60"/>
    </w:pPr>
    <w:rPr>
      <w:sz w:val="16"/>
      <w:szCs w:val="16"/>
    </w:rPr>
  </w:style>
  <w:style w:type="paragraph" w:customStyle="1" w:styleId="EFITableBulletCircle">
    <w:name w:val="EFI Table Bullet Circle"/>
    <w:basedOn w:val="EFITableBullet1"/>
    <w:uiPriority w:val="99"/>
    <w:semiHidden/>
    <w:rsid w:val="00873012"/>
    <w:pPr>
      <w:numPr>
        <w:numId w:val="20"/>
      </w:numPr>
    </w:pPr>
  </w:style>
  <w:style w:type="paragraph" w:customStyle="1" w:styleId="06EFITOCPageHeader">
    <w:name w:val="06_EFI TOC Page Header"/>
    <w:basedOn w:val="Normal"/>
    <w:uiPriority w:val="5"/>
    <w:qFormat/>
    <w:rsid w:val="00873012"/>
    <w:pPr>
      <w:spacing w:after="960"/>
    </w:pPr>
    <w:rPr>
      <w:rFonts w:eastAsia="Museo 100" w:cs="Museo 100"/>
      <w:color w:val="636466"/>
      <w:spacing w:val="3"/>
      <w:position w:val="-1"/>
      <w:sz w:val="72"/>
      <w:szCs w:val="72"/>
    </w:rPr>
  </w:style>
  <w:style w:type="paragraph" w:customStyle="1" w:styleId="01EFICoverHeading">
    <w:name w:val="01_EFI Cover Heading"/>
    <w:next w:val="02EFICoverSubheading"/>
    <w:link w:val="01EFICoverHeadingChar"/>
    <w:qFormat/>
    <w:rsid w:val="00C142BF"/>
    <w:pPr>
      <w:spacing w:after="440"/>
    </w:pPr>
    <w:rPr>
      <w:rFonts w:ascii="Museo 100" w:eastAsia="Museo 100" w:hAnsi="Museo 100" w:cs="Museo 100"/>
      <w:color w:val="636466"/>
      <w:spacing w:val="3"/>
      <w:position w:val="-1"/>
      <w:sz w:val="80"/>
      <w:szCs w:val="80"/>
    </w:rPr>
  </w:style>
  <w:style w:type="paragraph" w:customStyle="1" w:styleId="02EFICoverSubheading">
    <w:name w:val="02_EFI Cover Subheading"/>
    <w:link w:val="02EFICoverSubheadingChar"/>
    <w:uiPriority w:val="1"/>
    <w:qFormat/>
    <w:rsid w:val="006670D4"/>
    <w:rPr>
      <w:rFonts w:ascii="Museo 100" w:eastAsia="Museo 100" w:hAnsi="Museo 100" w:cs="Museo 100"/>
      <w:color w:val="636466"/>
      <w:spacing w:val="3"/>
      <w:w w:val="101"/>
      <w:position w:val="-1"/>
      <w:sz w:val="36"/>
      <w:szCs w:val="36"/>
    </w:rPr>
  </w:style>
  <w:style w:type="character" w:customStyle="1" w:styleId="01EFICoverHeadingChar">
    <w:name w:val="01_EFI Cover Heading Char"/>
    <w:basedOn w:val="DefaultParagraphFont"/>
    <w:link w:val="01EFICoverHeading"/>
    <w:rsid w:val="00873012"/>
    <w:rPr>
      <w:rFonts w:ascii="Museo 100" w:eastAsia="Museo 100" w:hAnsi="Museo 100" w:cs="Museo 100"/>
      <w:color w:val="636466"/>
      <w:spacing w:val="3"/>
      <w:position w:val="-1"/>
      <w:sz w:val="80"/>
      <w:szCs w:val="80"/>
    </w:rPr>
  </w:style>
  <w:style w:type="character" w:customStyle="1" w:styleId="02EFICoverSubheadingChar">
    <w:name w:val="02_EFI Cover Subheading Char"/>
    <w:basedOn w:val="DefaultParagraphFont"/>
    <w:link w:val="02EFICoverSubheading"/>
    <w:uiPriority w:val="1"/>
    <w:rsid w:val="000E0E57"/>
    <w:rPr>
      <w:rFonts w:ascii="Museo 100" w:eastAsia="Museo 100" w:hAnsi="Museo 100" w:cs="Museo 100"/>
      <w:color w:val="636466"/>
      <w:spacing w:val="3"/>
      <w:w w:val="101"/>
      <w:position w:val="-1"/>
      <w:sz w:val="36"/>
      <w:szCs w:val="36"/>
    </w:rPr>
  </w:style>
  <w:style w:type="paragraph" w:customStyle="1" w:styleId="EFITableColumnHeading">
    <w:name w:val="EFI Table Column Heading"/>
    <w:basedOn w:val="Normal"/>
    <w:uiPriority w:val="99"/>
    <w:semiHidden/>
    <w:rsid w:val="00873012"/>
    <w:pPr>
      <w:spacing w:before="60" w:after="60"/>
      <w:ind w:right="-14"/>
    </w:pPr>
    <w:rPr>
      <w:rFonts w:ascii="Museo 500" w:eastAsia="Museo 500" w:hAnsi="Museo 500" w:cs="Museo 500"/>
      <w:color w:val="FFFFFF"/>
      <w:sz w:val="15"/>
      <w:szCs w:val="15"/>
    </w:rPr>
  </w:style>
  <w:style w:type="paragraph" w:customStyle="1" w:styleId="EFITableText">
    <w:name w:val="EFI Table Text"/>
    <w:basedOn w:val="Normal"/>
    <w:uiPriority w:val="99"/>
    <w:semiHidden/>
    <w:rsid w:val="00873012"/>
    <w:pPr>
      <w:spacing w:before="60" w:after="60"/>
    </w:pPr>
    <w:rPr>
      <w:rFonts w:ascii="Museo 300" w:eastAsia="Museo 300" w:hAnsi="Museo 300" w:cs="Museo 300"/>
      <w:color w:val="231F20"/>
      <w:sz w:val="16"/>
      <w:szCs w:val="16"/>
    </w:rPr>
  </w:style>
  <w:style w:type="paragraph" w:customStyle="1" w:styleId="EFITableTitle">
    <w:name w:val="EFI Table Title"/>
    <w:basedOn w:val="Normal"/>
    <w:uiPriority w:val="99"/>
    <w:semiHidden/>
    <w:rsid w:val="00873012"/>
    <w:pPr>
      <w:spacing w:after="120"/>
    </w:pPr>
    <w:rPr>
      <w:rFonts w:ascii="Museo 700" w:eastAsia="Museo 700" w:hAnsi="Museo 700" w:cs="Museo 700"/>
      <w:color w:val="231F20"/>
      <w:sz w:val="18"/>
      <w:szCs w:val="18"/>
    </w:rPr>
  </w:style>
  <w:style w:type="paragraph" w:customStyle="1" w:styleId="EFITextHeading">
    <w:name w:val="EFI Text Heading"/>
    <w:basedOn w:val="Normal"/>
    <w:link w:val="EFITextHeadingChar"/>
    <w:uiPriority w:val="99"/>
    <w:semiHidden/>
    <w:rsid w:val="00873012"/>
    <w:pPr>
      <w:spacing w:after="120"/>
      <w:ind w:right="-14"/>
    </w:pPr>
    <w:rPr>
      <w:rFonts w:ascii="Museo 700" w:eastAsia="Museo 700" w:hAnsi="Museo 700" w:cs="Museo 700"/>
      <w:i/>
      <w:color w:val="231F20"/>
      <w:sz w:val="22"/>
    </w:rPr>
  </w:style>
  <w:style w:type="character" w:customStyle="1" w:styleId="EFITextHeadingChar">
    <w:name w:val="EFI Text Heading Char"/>
    <w:basedOn w:val="DefaultParagraphFont"/>
    <w:link w:val="EFITextHeading"/>
    <w:uiPriority w:val="99"/>
    <w:semiHidden/>
    <w:rsid w:val="00866433"/>
    <w:rPr>
      <w:rFonts w:ascii="Museo 700" w:eastAsia="Museo 700" w:hAnsi="Museo 700" w:cs="Museo 700"/>
      <w:i/>
      <w:color w:val="231F20"/>
    </w:rPr>
  </w:style>
  <w:style w:type="paragraph" w:customStyle="1" w:styleId="09EFIIntroText">
    <w:name w:val="09_EFI Intro Text"/>
    <w:basedOn w:val="10EFIBodyCopy"/>
    <w:link w:val="09EFIIntroTextChar"/>
    <w:uiPriority w:val="8"/>
    <w:qFormat/>
    <w:rsid w:val="00D026F8"/>
    <w:pPr>
      <w:spacing w:line="360" w:lineRule="exact"/>
    </w:pPr>
    <w:rPr>
      <w:rFonts w:ascii="Museo 100" w:hAnsi="Museo 100"/>
      <w:sz w:val="24"/>
      <w:szCs w:val="24"/>
    </w:rPr>
  </w:style>
  <w:style w:type="character" w:customStyle="1" w:styleId="BasicParagraphChar">
    <w:name w:val="[Basic Paragraph] Char"/>
    <w:basedOn w:val="DefaultParagraphFont"/>
    <w:link w:val="BasicParagraph"/>
    <w:uiPriority w:val="99"/>
    <w:semiHidden/>
    <w:rsid w:val="000E0E57"/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EFITextSubtitle">
    <w:name w:val="EFI Text Subtitle"/>
    <w:basedOn w:val="EFITableTitle"/>
    <w:uiPriority w:val="99"/>
    <w:semiHidden/>
    <w:rsid w:val="00873012"/>
    <w:rPr>
      <w:rFonts w:ascii="Museo 500" w:hAnsi="Museo 500"/>
      <w:color w:val="000000" w:themeColor="text1"/>
      <w:sz w:val="22"/>
      <w:szCs w:val="22"/>
    </w:rPr>
  </w:style>
  <w:style w:type="character" w:customStyle="1" w:styleId="10EFIBodyCopyChar">
    <w:name w:val="10_EFI Body Copy Char"/>
    <w:basedOn w:val="DefaultParagraphFont"/>
    <w:link w:val="10EFIBodyCopy"/>
    <w:uiPriority w:val="9"/>
    <w:rsid w:val="000E0E57"/>
    <w:rPr>
      <w:rFonts w:ascii="Museo 300" w:eastAsia="Museo 300" w:hAnsi="Museo 300" w:cs="Museo 300"/>
      <w:color w:val="000000" w:themeColor="text1"/>
      <w:sz w:val="18"/>
      <w:szCs w:val="18"/>
    </w:rPr>
  </w:style>
  <w:style w:type="character" w:customStyle="1" w:styleId="09EFIIntroTextChar">
    <w:name w:val="09_EFI Intro Text Char"/>
    <w:basedOn w:val="10EFIBodyCopyChar"/>
    <w:link w:val="09EFIIntroText"/>
    <w:uiPriority w:val="8"/>
    <w:rsid w:val="000E0E57"/>
    <w:rPr>
      <w:rFonts w:ascii="Museo 100" w:eastAsia="Museo 300" w:hAnsi="Museo 100" w:cs="Museo 300"/>
      <w:color w:val="000000" w:themeColor="text1"/>
      <w:sz w:val="24"/>
      <w:szCs w:val="24"/>
    </w:rPr>
  </w:style>
  <w:style w:type="paragraph" w:customStyle="1" w:styleId="13EFITextHeaderSub">
    <w:name w:val="13_EFI Text Header Sub"/>
    <w:basedOn w:val="Normal"/>
    <w:link w:val="13EFITextHeaderSubChar"/>
    <w:uiPriority w:val="12"/>
    <w:qFormat/>
    <w:rsid w:val="00AD1AB7"/>
    <w:pPr>
      <w:spacing w:after="120"/>
    </w:pPr>
    <w:rPr>
      <w:rFonts w:ascii="Museo 700" w:eastAsia="Museo 700" w:hAnsi="Museo 700" w:cs="Museo 700"/>
      <w:i/>
      <w:color w:val="231F20"/>
      <w:spacing w:val="-1"/>
    </w:rPr>
  </w:style>
  <w:style w:type="character" w:customStyle="1" w:styleId="Heading1Char">
    <w:name w:val="Heading 1 Char"/>
    <w:basedOn w:val="DefaultParagraphFont"/>
    <w:link w:val="Heading1"/>
    <w:uiPriority w:val="99"/>
    <w:semiHidden/>
    <w:rsid w:val="00866433"/>
    <w:rPr>
      <w:rFonts w:asciiTheme="majorHAnsi" w:eastAsiaTheme="majorEastAsia" w:hAnsiTheme="majorHAnsi" w:cstheme="majorBidi"/>
      <w:b/>
      <w:bCs/>
      <w:color w:val="9D4828" w:themeColor="accent1" w:themeShade="BF"/>
      <w:sz w:val="28"/>
      <w:szCs w:val="28"/>
    </w:rPr>
  </w:style>
  <w:style w:type="character" w:customStyle="1" w:styleId="13EFITextHeaderSubChar">
    <w:name w:val="13_EFI Text Header Sub Char"/>
    <w:basedOn w:val="DefaultParagraphFont"/>
    <w:link w:val="13EFITextHeaderSub"/>
    <w:uiPriority w:val="12"/>
    <w:rsid w:val="000E0E57"/>
    <w:rPr>
      <w:rFonts w:ascii="Museo 700" w:eastAsia="Museo 700" w:hAnsi="Museo 700" w:cs="Museo 700"/>
      <w:i/>
      <w:color w:val="231F20"/>
      <w:spacing w:val="-1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433"/>
    <w:rPr>
      <w:rFonts w:asciiTheme="majorHAnsi" w:eastAsiaTheme="majorEastAsia" w:hAnsiTheme="majorHAnsi" w:cstheme="majorBidi"/>
      <w:b/>
      <w:bCs/>
      <w:color w:val="CD643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433"/>
    <w:rPr>
      <w:rFonts w:asciiTheme="majorHAnsi" w:eastAsiaTheme="majorEastAsia" w:hAnsiTheme="majorHAnsi" w:cstheme="majorBidi"/>
      <w:b/>
      <w:bCs/>
      <w:color w:val="CD643C" w:themeColor="accent1"/>
      <w:sz w:val="20"/>
    </w:rPr>
  </w:style>
  <w:style w:type="paragraph" w:customStyle="1" w:styleId="EFITOCSubhead">
    <w:name w:val="EFI TOC Subhead"/>
    <w:basedOn w:val="Normal"/>
    <w:link w:val="EFITOCSubheadChar"/>
    <w:uiPriority w:val="99"/>
    <w:semiHidden/>
    <w:rsid w:val="00873012"/>
    <w:pPr>
      <w:widowControl w:val="0"/>
      <w:tabs>
        <w:tab w:val="left" w:pos="300"/>
        <w:tab w:val="right" w:pos="3600"/>
      </w:tabs>
      <w:autoSpaceDE w:val="0"/>
      <w:autoSpaceDN w:val="0"/>
      <w:adjustRightInd w:val="0"/>
      <w:spacing w:line="220" w:lineRule="atLeast"/>
      <w:textAlignment w:val="center"/>
    </w:pPr>
    <w:rPr>
      <w:rFonts w:ascii="Museo 700" w:hAnsi="Museo 700" w:cs="Museo-700"/>
      <w:color w:val="000000"/>
      <w:sz w:val="16"/>
      <w:szCs w:val="16"/>
    </w:rPr>
  </w:style>
  <w:style w:type="character" w:customStyle="1" w:styleId="EFITOCSubheadChar">
    <w:name w:val="EFI TOC Subhead Char"/>
    <w:basedOn w:val="DefaultParagraphFont"/>
    <w:link w:val="EFITOCSubhead"/>
    <w:uiPriority w:val="99"/>
    <w:semiHidden/>
    <w:rsid w:val="00866433"/>
    <w:rPr>
      <w:rFonts w:ascii="Museo 700" w:hAnsi="Museo 700" w:cs="Museo-700"/>
      <w:color w:val="000000"/>
      <w:sz w:val="16"/>
      <w:szCs w:val="16"/>
    </w:rPr>
  </w:style>
  <w:style w:type="paragraph" w:customStyle="1" w:styleId="EFITOCSubjectHeader">
    <w:name w:val="EFI TOC Subject Header"/>
    <w:basedOn w:val="Normal"/>
    <w:link w:val="EFITOCSubjectHeaderChar"/>
    <w:uiPriority w:val="99"/>
    <w:semiHidden/>
    <w:rsid w:val="00873012"/>
    <w:pPr>
      <w:widowControl w:val="0"/>
      <w:tabs>
        <w:tab w:val="left" w:pos="300"/>
        <w:tab w:val="right" w:pos="3600"/>
      </w:tabs>
      <w:autoSpaceDE w:val="0"/>
      <w:autoSpaceDN w:val="0"/>
      <w:adjustRightInd w:val="0"/>
      <w:spacing w:before="44" w:line="220" w:lineRule="atLeast"/>
      <w:textAlignment w:val="center"/>
    </w:pPr>
    <w:rPr>
      <w:rFonts w:ascii="Museo 700" w:hAnsi="Museo 700" w:cs="Museo-700"/>
      <w:color w:val="000000"/>
      <w:sz w:val="16"/>
      <w:szCs w:val="16"/>
    </w:rPr>
  </w:style>
  <w:style w:type="paragraph" w:customStyle="1" w:styleId="34EFICopyright">
    <w:name w:val="34_EFI Copyright"/>
    <w:basedOn w:val="33EFIDate"/>
    <w:link w:val="34EFICopyrightChar"/>
    <w:uiPriority w:val="33"/>
    <w:rsid w:val="003C7775"/>
    <w:pPr>
      <w:tabs>
        <w:tab w:val="clear" w:pos="9180"/>
        <w:tab w:val="right" w:pos="9270"/>
      </w:tabs>
    </w:pPr>
    <w:rPr>
      <w:sz w:val="13"/>
      <w:szCs w:val="13"/>
    </w:rPr>
  </w:style>
  <w:style w:type="character" w:customStyle="1" w:styleId="EFITOCSubjectHeaderChar">
    <w:name w:val="EFI TOC Subject Header Char"/>
    <w:basedOn w:val="DefaultParagraphFont"/>
    <w:link w:val="EFITOCSubjectHeader"/>
    <w:uiPriority w:val="99"/>
    <w:semiHidden/>
    <w:rsid w:val="00866433"/>
    <w:rPr>
      <w:rFonts w:ascii="Museo 700" w:hAnsi="Museo 700" w:cs="Museo-700"/>
      <w:color w:val="000000"/>
      <w:sz w:val="16"/>
      <w:szCs w:val="16"/>
    </w:rPr>
  </w:style>
  <w:style w:type="character" w:customStyle="1" w:styleId="33EFIDateChar">
    <w:name w:val="33_EFI Date Char"/>
    <w:basedOn w:val="DefaultParagraphFont"/>
    <w:link w:val="33EFIDate"/>
    <w:uiPriority w:val="32"/>
    <w:rsid w:val="000E0E57"/>
    <w:rPr>
      <w:rFonts w:ascii="Museo 300" w:hAnsi="Museo 300"/>
      <w:noProof/>
      <w:sz w:val="20"/>
    </w:rPr>
  </w:style>
  <w:style w:type="character" w:customStyle="1" w:styleId="34EFICopyrightChar">
    <w:name w:val="34_EFI Copyright Char"/>
    <w:basedOn w:val="33EFIDateChar"/>
    <w:link w:val="34EFICopyright"/>
    <w:uiPriority w:val="33"/>
    <w:rsid w:val="000E0E57"/>
    <w:rPr>
      <w:rFonts w:ascii="Museo 300" w:hAnsi="Museo 300"/>
      <w:noProof/>
      <w:sz w:val="13"/>
      <w:szCs w:val="13"/>
    </w:rPr>
  </w:style>
  <w:style w:type="character" w:customStyle="1" w:styleId="35EFIPageSpanChar">
    <w:name w:val="35_EFI Page Span Char"/>
    <w:basedOn w:val="33EFIDateChar"/>
    <w:link w:val="35EFIPageSpan"/>
    <w:uiPriority w:val="34"/>
    <w:rsid w:val="000E0E57"/>
    <w:rPr>
      <w:rFonts w:ascii="Museo 700" w:hAnsi="Museo 700"/>
      <w:noProof/>
      <w:sz w:val="16"/>
      <w:szCs w:val="16"/>
    </w:rPr>
  </w:style>
  <w:style w:type="paragraph" w:customStyle="1" w:styleId="12EFIBulletSecondary">
    <w:name w:val="12_EFI Bullet (Secondary)"/>
    <w:basedOn w:val="Normal"/>
    <w:link w:val="12EFIBulletSecondaryChar"/>
    <w:uiPriority w:val="11"/>
    <w:qFormat/>
    <w:rsid w:val="00416676"/>
    <w:pPr>
      <w:numPr>
        <w:numId w:val="17"/>
      </w:numPr>
      <w:spacing w:after="120"/>
    </w:pPr>
    <w:rPr>
      <w:rFonts w:ascii="Museo 300" w:eastAsia="Museo 100" w:hAnsi="Museo 300" w:cs="Museo 100"/>
      <w:color w:val="000000" w:themeColor="text1"/>
      <w:spacing w:val="-1"/>
      <w:sz w:val="18"/>
      <w:szCs w:val="18"/>
    </w:rPr>
  </w:style>
  <w:style w:type="character" w:customStyle="1" w:styleId="12EFIBulletSecondaryChar">
    <w:name w:val="12_EFI Bullet (Secondary) Char"/>
    <w:basedOn w:val="DefaultParagraphFont"/>
    <w:link w:val="12EFIBulletSecondary"/>
    <w:uiPriority w:val="11"/>
    <w:rsid w:val="00416676"/>
    <w:rPr>
      <w:rFonts w:ascii="Museo 300" w:eastAsia="Museo 100" w:hAnsi="Museo 300" w:cs="Museo 100"/>
      <w:color w:val="000000" w:themeColor="text1"/>
      <w:spacing w:val="-1"/>
      <w:sz w:val="18"/>
      <w:szCs w:val="18"/>
    </w:rPr>
  </w:style>
  <w:style w:type="paragraph" w:customStyle="1" w:styleId="04EFITOCHeader">
    <w:name w:val="04_EFI TOC Header"/>
    <w:basedOn w:val="Normal"/>
    <w:link w:val="04EFITOCHeaderChar"/>
    <w:uiPriority w:val="3"/>
    <w:qFormat/>
    <w:rsid w:val="00055EDD"/>
    <w:pPr>
      <w:tabs>
        <w:tab w:val="center" w:pos="4680"/>
        <w:tab w:val="right" w:pos="9360"/>
      </w:tabs>
      <w:spacing w:after="120"/>
    </w:pPr>
    <w:rPr>
      <w:rFonts w:ascii="Museo 300" w:hAnsi="Museo 300"/>
      <w:caps/>
      <w:sz w:val="16"/>
      <w:szCs w:val="16"/>
    </w:rPr>
  </w:style>
  <w:style w:type="character" w:customStyle="1" w:styleId="04EFITOCHeaderChar">
    <w:name w:val="04_EFI TOC Header Char"/>
    <w:basedOn w:val="DefaultParagraphFont"/>
    <w:link w:val="04EFITOCHeader"/>
    <w:uiPriority w:val="3"/>
    <w:rsid w:val="000E0E57"/>
    <w:rPr>
      <w:rFonts w:ascii="Museo 300" w:hAnsi="Museo 300"/>
      <w:caps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260D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6433"/>
    <w:rPr>
      <w:rFonts w:ascii="Museo 100" w:hAnsi="Museo 100"/>
      <w:sz w:val="20"/>
    </w:rPr>
  </w:style>
  <w:style w:type="paragraph" w:styleId="Footer">
    <w:name w:val="footer"/>
    <w:basedOn w:val="Normal"/>
    <w:link w:val="FooterChar"/>
    <w:uiPriority w:val="99"/>
    <w:semiHidden/>
    <w:rsid w:val="00260D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6433"/>
    <w:rPr>
      <w:rFonts w:ascii="Museo 100" w:hAnsi="Museo 100"/>
      <w:sz w:val="20"/>
    </w:rPr>
  </w:style>
  <w:style w:type="paragraph" w:customStyle="1" w:styleId="EFITopHeaderSection">
    <w:name w:val="EFI Top Header Section"/>
    <w:basedOn w:val="Header"/>
    <w:link w:val="EFITopHeaderSectionChar"/>
    <w:uiPriority w:val="99"/>
    <w:semiHidden/>
    <w:qFormat/>
    <w:rsid w:val="00260D32"/>
    <w:pPr>
      <w:spacing w:after="120"/>
    </w:pPr>
    <w:rPr>
      <w:caps/>
      <w:sz w:val="16"/>
      <w:szCs w:val="16"/>
    </w:rPr>
  </w:style>
  <w:style w:type="character" w:customStyle="1" w:styleId="EFITopHeaderSectionChar">
    <w:name w:val="EFI Top Header Section Char"/>
    <w:basedOn w:val="HeaderChar"/>
    <w:link w:val="EFITopHeaderSection"/>
    <w:uiPriority w:val="99"/>
    <w:semiHidden/>
    <w:rsid w:val="00866433"/>
    <w:rPr>
      <w:rFonts w:ascii="Museo 100" w:hAnsi="Museo 100"/>
      <w:caps/>
      <w:sz w:val="16"/>
      <w:szCs w:val="16"/>
    </w:rPr>
  </w:style>
  <w:style w:type="paragraph" w:customStyle="1" w:styleId="18EFIBottomDisclaimer">
    <w:name w:val="18_EFI Bottom Disclaimer"/>
    <w:basedOn w:val="BasicParagraph"/>
    <w:link w:val="18EFIBottomDisclaimerChar"/>
    <w:uiPriority w:val="17"/>
    <w:rsid w:val="00120BCA"/>
    <w:pPr>
      <w:spacing w:before="140"/>
    </w:pPr>
    <w:rPr>
      <w:rFonts w:ascii="Museo 300" w:hAnsi="Museo 300" w:cs="Museo-300"/>
      <w:sz w:val="10"/>
      <w:szCs w:val="10"/>
    </w:rPr>
  </w:style>
  <w:style w:type="character" w:customStyle="1" w:styleId="18EFIBottomDisclaimerChar">
    <w:name w:val="18_EFI Bottom Disclaimer Char"/>
    <w:basedOn w:val="BasicParagraphChar"/>
    <w:link w:val="18EFIBottomDisclaimer"/>
    <w:uiPriority w:val="17"/>
    <w:rsid w:val="00232885"/>
    <w:rPr>
      <w:rFonts w:ascii="Museo 300" w:hAnsi="Museo 300" w:cs="Museo-300"/>
      <w:color w:val="000000"/>
      <w:sz w:val="10"/>
      <w:szCs w:val="10"/>
    </w:rPr>
  </w:style>
  <w:style w:type="paragraph" w:customStyle="1" w:styleId="19EFIBottomFooter">
    <w:name w:val="19_EFI Bottom Footer"/>
    <w:basedOn w:val="Normal"/>
    <w:link w:val="19EFIBottomFooterChar"/>
    <w:uiPriority w:val="18"/>
    <w:rsid w:val="00120BCA"/>
    <w:pPr>
      <w:tabs>
        <w:tab w:val="right" w:pos="9360"/>
        <w:tab w:val="right" w:pos="9450"/>
      </w:tabs>
      <w:spacing w:before="240"/>
    </w:pPr>
    <w:rPr>
      <w:rFonts w:ascii="Museo 300" w:hAnsi="Museo 300" w:cs="Museo-300"/>
      <w:caps/>
      <w:sz w:val="15"/>
      <w:szCs w:val="15"/>
    </w:rPr>
  </w:style>
  <w:style w:type="character" w:customStyle="1" w:styleId="19EFIBottomFooterChar">
    <w:name w:val="19_EFI Bottom Footer Char"/>
    <w:basedOn w:val="DefaultParagraphFont"/>
    <w:link w:val="19EFIBottomFooter"/>
    <w:uiPriority w:val="18"/>
    <w:rsid w:val="00232885"/>
    <w:rPr>
      <w:rFonts w:ascii="Museo 300" w:hAnsi="Museo 300" w:cs="Museo-300"/>
      <w:caps/>
      <w:sz w:val="15"/>
      <w:szCs w:val="15"/>
    </w:rPr>
  </w:style>
  <w:style w:type="paragraph" w:customStyle="1" w:styleId="20EFIBottomHeader">
    <w:name w:val="20_EFI Bottom Header"/>
    <w:basedOn w:val="Normal"/>
    <w:link w:val="20EFIBottomHeaderChar"/>
    <w:uiPriority w:val="19"/>
    <w:rsid w:val="00120BCA"/>
    <w:pPr>
      <w:widowControl w:val="0"/>
      <w:autoSpaceDE w:val="0"/>
      <w:autoSpaceDN w:val="0"/>
      <w:adjustRightInd w:val="0"/>
      <w:spacing w:after="40"/>
      <w:textAlignment w:val="center"/>
    </w:pPr>
    <w:rPr>
      <w:rFonts w:cs="Museo-100"/>
      <w:color w:val="93302D"/>
      <w:sz w:val="40"/>
      <w:szCs w:val="40"/>
    </w:rPr>
  </w:style>
  <w:style w:type="character" w:customStyle="1" w:styleId="20EFIBottomHeaderChar">
    <w:name w:val="20_EFI Bottom Header Char"/>
    <w:basedOn w:val="DefaultParagraphFont"/>
    <w:link w:val="20EFIBottomHeader"/>
    <w:uiPriority w:val="19"/>
    <w:rsid w:val="00232885"/>
    <w:rPr>
      <w:rFonts w:ascii="Museo 100" w:hAnsi="Museo 100" w:cs="Museo-100"/>
      <w:color w:val="93302D"/>
      <w:sz w:val="40"/>
      <w:szCs w:val="40"/>
    </w:rPr>
  </w:style>
  <w:style w:type="paragraph" w:customStyle="1" w:styleId="17EFIBottomBody">
    <w:name w:val="17_EFI Bottom Body"/>
    <w:basedOn w:val="Normal"/>
    <w:link w:val="17EFIBottomBodyChar"/>
    <w:uiPriority w:val="16"/>
    <w:rsid w:val="00120BCA"/>
    <w:pPr>
      <w:widowControl w:val="0"/>
      <w:suppressAutoHyphens/>
      <w:autoSpaceDE w:val="0"/>
      <w:autoSpaceDN w:val="0"/>
      <w:adjustRightInd w:val="0"/>
      <w:spacing w:before="120"/>
      <w:textAlignment w:val="center"/>
    </w:pPr>
    <w:rPr>
      <w:rFonts w:ascii="Museo 300" w:hAnsi="Museo 300" w:cs="Museo-300"/>
      <w:color w:val="000000"/>
      <w:sz w:val="18"/>
      <w:szCs w:val="18"/>
    </w:rPr>
  </w:style>
  <w:style w:type="character" w:customStyle="1" w:styleId="17EFIBottomBodyChar">
    <w:name w:val="17_EFI Bottom Body Char"/>
    <w:basedOn w:val="DefaultParagraphFont"/>
    <w:link w:val="17EFIBottomBody"/>
    <w:uiPriority w:val="16"/>
    <w:rsid w:val="00232885"/>
    <w:rPr>
      <w:rFonts w:ascii="Museo 300" w:hAnsi="Museo 300" w:cs="Museo-300"/>
      <w:color w:val="000000"/>
      <w:sz w:val="18"/>
      <w:szCs w:val="18"/>
    </w:rPr>
  </w:style>
  <w:style w:type="character" w:customStyle="1" w:styleId="11EFIBulletChar">
    <w:name w:val="11_EFI Bullet Char"/>
    <w:basedOn w:val="DefaultParagraphFont"/>
    <w:link w:val="11EFIBullet"/>
    <w:uiPriority w:val="10"/>
    <w:rsid w:val="00416676"/>
    <w:rPr>
      <w:rFonts w:ascii="Museo 300" w:eastAsia="Museo 100" w:hAnsi="Museo 300" w:cs="Museo 100"/>
      <w:color w:val="000000" w:themeColor="text1"/>
      <w:spacing w:val="-1"/>
      <w:sz w:val="18"/>
      <w:szCs w:val="18"/>
    </w:rPr>
  </w:style>
  <w:style w:type="paragraph" w:customStyle="1" w:styleId="EFIBottomDisclaimer">
    <w:name w:val="EFI Bottom Disclaimer"/>
    <w:basedOn w:val="Normal"/>
    <w:link w:val="EFIBottomDisclaimerChar"/>
    <w:uiPriority w:val="11"/>
    <w:semiHidden/>
    <w:qFormat/>
    <w:rsid w:val="0036478A"/>
    <w:pPr>
      <w:widowControl w:val="0"/>
      <w:autoSpaceDE w:val="0"/>
      <w:autoSpaceDN w:val="0"/>
      <w:adjustRightInd w:val="0"/>
      <w:spacing w:before="140" w:line="288" w:lineRule="auto"/>
      <w:textAlignment w:val="center"/>
    </w:pPr>
    <w:rPr>
      <w:rFonts w:ascii="Museo 300" w:hAnsi="Museo 300" w:cs="Museo-300"/>
      <w:color w:val="000000"/>
      <w:sz w:val="10"/>
      <w:szCs w:val="10"/>
    </w:rPr>
  </w:style>
  <w:style w:type="character" w:customStyle="1" w:styleId="EFIBottomDisclaimerChar">
    <w:name w:val="EFI Bottom Disclaimer Char"/>
    <w:basedOn w:val="DefaultParagraphFont"/>
    <w:link w:val="EFIBottomDisclaimer"/>
    <w:uiPriority w:val="11"/>
    <w:semiHidden/>
    <w:rsid w:val="0036478A"/>
    <w:rPr>
      <w:rFonts w:ascii="Museo 300" w:hAnsi="Museo 300" w:cs="Museo-300"/>
      <w:color w:val="000000"/>
      <w:sz w:val="10"/>
      <w:szCs w:val="10"/>
    </w:rPr>
  </w:style>
  <w:style w:type="paragraph" w:styleId="TOC1">
    <w:name w:val="toc 1"/>
    <w:basedOn w:val="Normal"/>
    <w:next w:val="Normal"/>
    <w:autoRedefine/>
    <w:uiPriority w:val="39"/>
    <w:unhideWhenUsed/>
    <w:rsid w:val="00100C65"/>
    <w:pPr>
      <w:spacing w:after="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00C65"/>
    <w:pPr>
      <w:spacing w:after="100"/>
      <w:ind w:left="1200"/>
    </w:pPr>
  </w:style>
  <w:style w:type="paragraph" w:styleId="TOC2">
    <w:name w:val="toc 2"/>
    <w:basedOn w:val="Normal"/>
    <w:next w:val="Normal"/>
    <w:autoRedefine/>
    <w:uiPriority w:val="39"/>
    <w:unhideWhenUsed/>
    <w:rsid w:val="00100C65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100C6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105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4105E6"/>
    <w:tblPr>
      <w:tblStyleRowBandSize w:val="1"/>
      <w:tblStyleColBandSize w:val="1"/>
      <w:tblBorders>
        <w:top w:val="single" w:sz="4" w:space="0" w:color="5069BF" w:themeColor="accent3" w:themeTint="99"/>
        <w:left w:val="single" w:sz="4" w:space="0" w:color="5069BF" w:themeColor="accent3" w:themeTint="99"/>
        <w:bottom w:val="single" w:sz="4" w:space="0" w:color="5069BF" w:themeColor="accent3" w:themeTint="99"/>
        <w:right w:val="single" w:sz="4" w:space="0" w:color="5069BF" w:themeColor="accent3" w:themeTint="99"/>
        <w:insideH w:val="single" w:sz="4" w:space="0" w:color="5069BF" w:themeColor="accent3" w:themeTint="99"/>
        <w:insideV w:val="single" w:sz="4" w:space="0" w:color="5069BF" w:themeColor="accent3" w:themeTint="99"/>
      </w:tblBorders>
    </w:tblPr>
    <w:tblStylePr w:type="firstRow">
      <w:rPr>
        <w:b/>
        <w:bCs/>
        <w:color w:val="5B8140" w:themeColor="background1"/>
      </w:rPr>
      <w:tblPr/>
      <w:tcPr>
        <w:tcBorders>
          <w:top w:val="single" w:sz="4" w:space="0" w:color="1E2A52" w:themeColor="accent3"/>
          <w:left w:val="single" w:sz="4" w:space="0" w:color="1E2A52" w:themeColor="accent3"/>
          <w:bottom w:val="single" w:sz="4" w:space="0" w:color="1E2A52" w:themeColor="accent3"/>
          <w:right w:val="single" w:sz="4" w:space="0" w:color="1E2A52" w:themeColor="accent3"/>
          <w:insideH w:val="nil"/>
          <w:insideV w:val="nil"/>
        </w:tcBorders>
        <w:shd w:val="clear" w:color="auto" w:fill="1E2A52" w:themeFill="accent3"/>
      </w:tcPr>
    </w:tblStylePr>
    <w:tblStylePr w:type="lastRow">
      <w:rPr>
        <w:b/>
        <w:bCs/>
      </w:rPr>
      <w:tblPr/>
      <w:tcPr>
        <w:tcBorders>
          <w:top w:val="double" w:sz="4" w:space="0" w:color="1E2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DE9" w:themeFill="accent3" w:themeFillTint="33"/>
      </w:tcPr>
    </w:tblStylePr>
    <w:tblStylePr w:type="band1Horz">
      <w:tblPr/>
      <w:tcPr>
        <w:shd w:val="clear" w:color="auto" w:fill="C4CDE9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4105E6"/>
    <w:tblPr>
      <w:tblStyleRowBandSize w:val="1"/>
      <w:tblStyleColBandSize w:val="1"/>
      <w:tblBorders>
        <w:top w:val="single" w:sz="4" w:space="0" w:color="DEDCD8" w:themeColor="accent5" w:themeTint="99"/>
        <w:left w:val="single" w:sz="4" w:space="0" w:color="DEDCD8" w:themeColor="accent5" w:themeTint="99"/>
        <w:bottom w:val="single" w:sz="4" w:space="0" w:color="DEDCD8" w:themeColor="accent5" w:themeTint="99"/>
        <w:right w:val="single" w:sz="4" w:space="0" w:color="DEDCD8" w:themeColor="accent5" w:themeTint="99"/>
        <w:insideH w:val="single" w:sz="4" w:space="0" w:color="DEDCD8" w:themeColor="accent5" w:themeTint="99"/>
        <w:insideV w:val="single" w:sz="4" w:space="0" w:color="DEDCD8" w:themeColor="accent5" w:themeTint="99"/>
      </w:tblBorders>
    </w:tblPr>
    <w:tblStylePr w:type="firstRow">
      <w:rPr>
        <w:b/>
        <w:bCs/>
        <w:color w:val="5B8140" w:themeColor="background1"/>
      </w:rPr>
      <w:tblPr/>
      <w:tcPr>
        <w:tcBorders>
          <w:top w:val="single" w:sz="4" w:space="0" w:color="C8C6BF" w:themeColor="accent5"/>
          <w:left w:val="single" w:sz="4" w:space="0" w:color="C8C6BF" w:themeColor="accent5"/>
          <w:bottom w:val="single" w:sz="4" w:space="0" w:color="C8C6BF" w:themeColor="accent5"/>
          <w:right w:val="single" w:sz="4" w:space="0" w:color="C8C6BF" w:themeColor="accent5"/>
          <w:insideH w:val="nil"/>
          <w:insideV w:val="nil"/>
        </w:tcBorders>
        <w:shd w:val="clear" w:color="auto" w:fill="C8C6BF" w:themeFill="accent5"/>
      </w:tcPr>
    </w:tblStylePr>
    <w:tblStylePr w:type="lastRow">
      <w:rPr>
        <w:b/>
        <w:bCs/>
      </w:rPr>
      <w:tblPr/>
      <w:tcPr>
        <w:tcBorders>
          <w:top w:val="double" w:sz="4" w:space="0" w:color="C8C6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2" w:themeFill="accent5" w:themeFillTint="33"/>
      </w:tcPr>
    </w:tblStylePr>
    <w:tblStylePr w:type="band1Horz">
      <w:tblPr/>
      <w:tcPr>
        <w:shd w:val="clear" w:color="auto" w:fill="F4F3F2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FI%20Files\Templates\EFI_OnePLC_Guidebook_A4_v9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5B8140"/>
      </a:lt1>
      <a:dk2>
        <a:srgbClr val="891E26"/>
      </a:dk2>
      <a:lt2>
        <a:srgbClr val="CF2B3C"/>
      </a:lt2>
      <a:accent1>
        <a:srgbClr val="CD643C"/>
      </a:accent1>
      <a:accent2>
        <a:srgbClr val="EEAC31"/>
      </a:accent2>
      <a:accent3>
        <a:srgbClr val="1E2A52"/>
      </a:accent3>
      <a:accent4>
        <a:srgbClr val="48494A"/>
      </a:accent4>
      <a:accent5>
        <a:srgbClr val="C8C6BF"/>
      </a:accent5>
      <a:accent6>
        <a:srgbClr val="56B2AB"/>
      </a:accent6>
      <a:hlink>
        <a:srgbClr val="0000FF"/>
      </a:hlink>
      <a:folHlink>
        <a:srgbClr val="800080"/>
      </a:folHlink>
    </a:clrScheme>
    <a:fontScheme name="EFI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1C0F5-71E5-3B46-97EE-9D2FC904D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EFI_OnePLC_Guidebook_A4_v9.dotx</Template>
  <TotalTime>3076</TotalTime>
  <Pages>7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Murria</dc:creator>
  <cp:lastModifiedBy>Jorge Murria</cp:lastModifiedBy>
  <cp:revision>21</cp:revision>
  <cp:lastPrinted>2015-08-11T17:47:00Z</cp:lastPrinted>
  <dcterms:created xsi:type="dcterms:W3CDTF">2022-01-10T09:43:00Z</dcterms:created>
  <dcterms:modified xsi:type="dcterms:W3CDTF">2022-02-04T10:58:00Z</dcterms:modified>
</cp:coreProperties>
</file>